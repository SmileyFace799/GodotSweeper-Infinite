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62" w:type="dxa"/>
        <w:tblInd w:w="7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481"/>
        <w:gridCol w:w="1895"/>
        <w:gridCol w:w="4058"/>
        <w:gridCol w:w="1628"/>
      </w:tblGrid>
      <w:tr w:rsidR="00E0610E" w:rsidRPr="004134C1" w14:paraId="0B01AC58" w14:textId="77777777" w:rsidTr="00E13BCB">
        <w:trPr>
          <w:trHeight w:val="320"/>
          <w:tblHeader/>
        </w:trPr>
        <w:tc>
          <w:tcPr>
            <w:tcW w:w="9062" w:type="dxa"/>
            <w:gridSpan w:val="4"/>
            <w:tcBorders>
              <w:bottom w:val="nil"/>
            </w:tcBorders>
          </w:tcPr>
          <w:p w14:paraId="39D71306" w14:textId="4097A430" w:rsidR="00E0610E" w:rsidRPr="004134C1" w:rsidRDefault="00A74B73">
            <w:pPr>
              <w:pStyle w:val="Tabellovsk"/>
              <w:rPr>
                <w:lang w:val="en-US"/>
              </w:rPr>
            </w:pPr>
            <w:r>
              <w:rPr>
                <w:lang w:val="en-US"/>
              </w:rPr>
              <w:t>N</w:t>
            </w:r>
            <w:r w:rsidR="00393AB5">
              <w:rPr>
                <w:lang w:val="en-US"/>
              </w:rPr>
              <w:t>ame</w:t>
            </w:r>
            <w:r w:rsidR="00E0610E" w:rsidRPr="004134C1">
              <w:rPr>
                <w:lang w:val="en-US"/>
              </w:rPr>
              <w:t>:</w:t>
            </w:r>
          </w:p>
        </w:tc>
      </w:tr>
      <w:tr w:rsidR="00E0610E" w:rsidRPr="004134C1" w14:paraId="7DB1BF09" w14:textId="77777777" w:rsidTr="00E13BCB">
        <w:trPr>
          <w:trHeight w:val="900"/>
          <w:tblHeader/>
        </w:trPr>
        <w:tc>
          <w:tcPr>
            <w:tcW w:w="9062" w:type="dxa"/>
            <w:gridSpan w:val="4"/>
            <w:tcBorders>
              <w:top w:val="nil"/>
              <w:bottom w:val="single" w:sz="6" w:space="0" w:color="auto"/>
            </w:tcBorders>
          </w:tcPr>
          <w:p w14:paraId="62DCDF90" w14:textId="77777777" w:rsidR="00E0610E" w:rsidRPr="004134C1" w:rsidRDefault="00E0610E">
            <w:pPr>
              <w:rPr>
                <w:lang w:val="en-US"/>
              </w:rPr>
            </w:pPr>
            <w:bookmarkStart w:id="0" w:name="Forfatter2"/>
            <w:bookmarkEnd w:id="0"/>
          </w:p>
          <w:p w14:paraId="5A3D534E" w14:textId="21D4E6BD" w:rsidR="00911853" w:rsidRPr="004134C1" w:rsidRDefault="00911853">
            <w:pPr>
              <w:rPr>
                <w:lang w:val="en-US"/>
              </w:rPr>
            </w:pPr>
            <w:r w:rsidRPr="004134C1">
              <w:rPr>
                <w:lang w:val="en-US"/>
              </w:rPr>
              <w:t>Henrik Kjernmoen Gran</w:t>
            </w:r>
          </w:p>
        </w:tc>
      </w:tr>
      <w:tr w:rsidR="00660189" w:rsidRPr="004134C1" w14:paraId="67C8714C" w14:textId="77777777" w:rsidTr="00E13BCB">
        <w:trPr>
          <w:trHeight w:val="320"/>
        </w:trPr>
        <w:tc>
          <w:tcPr>
            <w:tcW w:w="1481" w:type="dxa"/>
          </w:tcPr>
          <w:p w14:paraId="26FAA519" w14:textId="772C6DDD" w:rsidR="00660189" w:rsidRPr="004134C1" w:rsidRDefault="00660189">
            <w:pPr>
              <w:pStyle w:val="Tabellovsk"/>
              <w:rPr>
                <w:lang w:val="en-US"/>
              </w:rPr>
            </w:pPr>
            <w:bookmarkStart w:id="1" w:name="Veileder"/>
            <w:bookmarkEnd w:id="1"/>
            <w:r w:rsidRPr="004134C1">
              <w:rPr>
                <w:lang w:val="en-US"/>
              </w:rPr>
              <w:t>Da</w:t>
            </w:r>
            <w:r w:rsidR="00393AB5">
              <w:rPr>
                <w:lang w:val="en-US"/>
              </w:rPr>
              <w:t>te</w:t>
            </w:r>
            <w:r w:rsidRPr="004134C1">
              <w:rPr>
                <w:lang w:val="en-US"/>
              </w:rPr>
              <w:t>:</w:t>
            </w:r>
          </w:p>
        </w:tc>
        <w:tc>
          <w:tcPr>
            <w:tcW w:w="1895" w:type="dxa"/>
          </w:tcPr>
          <w:p w14:paraId="789C680D" w14:textId="2934D3A9" w:rsidR="00660189" w:rsidRPr="004134C1" w:rsidRDefault="007130B1">
            <w:pPr>
              <w:pStyle w:val="Tabellovsk"/>
              <w:rPr>
                <w:lang w:val="en-US"/>
              </w:rPr>
            </w:pPr>
            <w:r>
              <w:rPr>
                <w:lang w:val="en-US"/>
              </w:rPr>
              <w:t>Course</w:t>
            </w:r>
            <w:r w:rsidR="00E13BCB">
              <w:rPr>
                <w:lang w:val="en-US"/>
              </w:rPr>
              <w:t xml:space="preserve"> C</w:t>
            </w:r>
            <w:r w:rsidR="00393AB5">
              <w:rPr>
                <w:lang w:val="en-US"/>
              </w:rPr>
              <w:t>ode</w:t>
            </w:r>
            <w:r w:rsidR="00660189" w:rsidRPr="004134C1">
              <w:rPr>
                <w:lang w:val="en-US"/>
              </w:rPr>
              <w:t>:</w:t>
            </w:r>
          </w:p>
        </w:tc>
        <w:tc>
          <w:tcPr>
            <w:tcW w:w="4058" w:type="dxa"/>
          </w:tcPr>
          <w:p w14:paraId="2350AEDD" w14:textId="60B9B6B2" w:rsidR="00660189" w:rsidRPr="004134C1" w:rsidRDefault="00393AB5">
            <w:pPr>
              <w:pStyle w:val="Tabellovsk"/>
              <w:rPr>
                <w:lang w:val="en-US"/>
              </w:rPr>
            </w:pPr>
            <w:r>
              <w:rPr>
                <w:lang w:val="en-US"/>
              </w:rPr>
              <w:t>Course</w:t>
            </w:r>
            <w:r w:rsidR="007130B1">
              <w:rPr>
                <w:lang w:val="en-US"/>
              </w:rPr>
              <w:t xml:space="preserve"> Name</w:t>
            </w:r>
            <w:r w:rsidR="00660189" w:rsidRPr="004134C1">
              <w:rPr>
                <w:lang w:val="en-US"/>
              </w:rPr>
              <w:t>:</w:t>
            </w:r>
          </w:p>
        </w:tc>
        <w:tc>
          <w:tcPr>
            <w:tcW w:w="1628" w:type="dxa"/>
          </w:tcPr>
          <w:p w14:paraId="69511CBD" w14:textId="53EEAFF6" w:rsidR="00660189" w:rsidRPr="004134C1" w:rsidRDefault="00E13BCB">
            <w:pPr>
              <w:pStyle w:val="Tabellovsk"/>
              <w:rPr>
                <w:lang w:val="en-US"/>
              </w:rPr>
            </w:pPr>
            <w:r>
              <w:rPr>
                <w:lang w:val="en-US"/>
              </w:rPr>
              <w:t xml:space="preserve"># </w:t>
            </w:r>
            <w:r w:rsidR="00393AB5">
              <w:rPr>
                <w:lang w:val="en-US"/>
              </w:rPr>
              <w:t>of pages</w:t>
            </w:r>
            <w:r w:rsidR="00660189" w:rsidRPr="004134C1">
              <w:rPr>
                <w:lang w:val="en-US"/>
              </w:rPr>
              <w:t>:</w:t>
            </w:r>
          </w:p>
        </w:tc>
      </w:tr>
      <w:tr w:rsidR="00660189" w:rsidRPr="004134C1" w14:paraId="560C6589" w14:textId="77777777" w:rsidTr="00E13BCB">
        <w:trPr>
          <w:trHeight w:val="320"/>
        </w:trPr>
        <w:tc>
          <w:tcPr>
            <w:tcW w:w="1481" w:type="dxa"/>
          </w:tcPr>
          <w:p w14:paraId="0FAF6D5E" w14:textId="44E2ECA3" w:rsidR="00660189" w:rsidRPr="004134C1" w:rsidRDefault="00940DB7">
            <w:pPr>
              <w:rPr>
                <w:lang w:val="en-US"/>
              </w:rPr>
            </w:pPr>
            <w:bookmarkStart w:id="2" w:name="Oppgavenr2"/>
            <w:bookmarkEnd w:id="2"/>
            <w:r w:rsidRPr="004134C1">
              <w:rPr>
                <w:lang w:val="en-US"/>
              </w:rPr>
              <w:t>05</w:t>
            </w:r>
            <w:r w:rsidR="00911853" w:rsidRPr="004134C1">
              <w:rPr>
                <w:lang w:val="en-US"/>
              </w:rPr>
              <w:t>/0</w:t>
            </w:r>
            <w:r w:rsidRPr="004134C1">
              <w:rPr>
                <w:lang w:val="en-US"/>
              </w:rPr>
              <w:t>1</w:t>
            </w:r>
            <w:r w:rsidR="00911853" w:rsidRPr="004134C1">
              <w:rPr>
                <w:lang w:val="en-US"/>
              </w:rPr>
              <w:t>/202</w:t>
            </w:r>
            <w:r w:rsidRPr="004134C1">
              <w:rPr>
                <w:lang w:val="en-US"/>
              </w:rPr>
              <w:t>5</w:t>
            </w:r>
          </w:p>
        </w:tc>
        <w:tc>
          <w:tcPr>
            <w:tcW w:w="1895" w:type="dxa"/>
          </w:tcPr>
          <w:p w14:paraId="5803732F" w14:textId="46351483" w:rsidR="00660189" w:rsidRPr="004134C1" w:rsidRDefault="00911853">
            <w:pPr>
              <w:rPr>
                <w:lang w:val="en-US"/>
              </w:rPr>
            </w:pPr>
            <w:r w:rsidRPr="004134C1">
              <w:rPr>
                <w:lang w:val="en-US"/>
              </w:rPr>
              <w:t>IDAT</w:t>
            </w:r>
            <w:r w:rsidR="00940DB7" w:rsidRPr="004134C1">
              <w:rPr>
                <w:lang w:val="en-US"/>
              </w:rPr>
              <w:t>T</w:t>
            </w:r>
            <w:r w:rsidRPr="004134C1">
              <w:rPr>
                <w:lang w:val="en-US"/>
              </w:rPr>
              <w:t>2</w:t>
            </w:r>
            <w:r w:rsidR="00940DB7" w:rsidRPr="004134C1">
              <w:rPr>
                <w:lang w:val="en-US"/>
              </w:rPr>
              <w:t>5</w:t>
            </w:r>
            <w:r w:rsidRPr="004134C1">
              <w:rPr>
                <w:lang w:val="en-US"/>
              </w:rPr>
              <w:t>0</w:t>
            </w:r>
            <w:r w:rsidR="00940DB7" w:rsidRPr="004134C1">
              <w:rPr>
                <w:lang w:val="en-US"/>
              </w:rPr>
              <w:t>5</w:t>
            </w:r>
          </w:p>
        </w:tc>
        <w:tc>
          <w:tcPr>
            <w:tcW w:w="4058" w:type="dxa"/>
          </w:tcPr>
          <w:p w14:paraId="1766A938" w14:textId="2A8BE070" w:rsidR="00660189" w:rsidRPr="004134C1" w:rsidRDefault="007130B1">
            <w:pPr>
              <w:jc w:val="center"/>
              <w:rPr>
                <w:lang w:val="en-US"/>
              </w:rPr>
            </w:pPr>
            <w:bookmarkStart w:id="3" w:name="Versjonsnr"/>
            <w:bookmarkStart w:id="4" w:name="Studie"/>
            <w:bookmarkEnd w:id="3"/>
            <w:bookmarkEnd w:id="4"/>
            <w:r>
              <w:rPr>
                <w:lang w:val="en-US"/>
              </w:rPr>
              <w:t>Extended Reality (XR)</w:t>
            </w:r>
          </w:p>
        </w:tc>
        <w:tc>
          <w:tcPr>
            <w:tcW w:w="1628" w:type="dxa"/>
          </w:tcPr>
          <w:p w14:paraId="58768656" w14:textId="724F9763" w:rsidR="00660189" w:rsidRPr="004134C1" w:rsidRDefault="00AC4F24">
            <w:pPr>
              <w:jc w:val="center"/>
              <w:rPr>
                <w:lang w:val="en-US"/>
              </w:rPr>
            </w:pPr>
            <w:bookmarkStart w:id="5" w:name="Sider"/>
            <w:bookmarkStart w:id="6" w:name="Bilag"/>
            <w:bookmarkStart w:id="7" w:name="Bibiloteknr"/>
            <w:bookmarkEnd w:id="5"/>
            <w:bookmarkEnd w:id="6"/>
            <w:bookmarkEnd w:id="7"/>
            <w:r>
              <w:rPr>
                <w:lang w:val="en-US"/>
              </w:rPr>
              <w:t>TODO</w:t>
            </w:r>
          </w:p>
        </w:tc>
      </w:tr>
    </w:tbl>
    <w:p w14:paraId="34A01FDF" w14:textId="77777777" w:rsidR="00E0610E" w:rsidRPr="004134C1" w:rsidRDefault="00E0610E">
      <w:pPr>
        <w:rPr>
          <w:lang w:val="en-US"/>
        </w:rPr>
      </w:pPr>
    </w:p>
    <w:tbl>
      <w:tblPr>
        <w:tblW w:w="0" w:type="auto"/>
        <w:tblInd w:w="70" w:type="dxa"/>
        <w:tblLayout w:type="fixed"/>
        <w:tblCellMar>
          <w:left w:w="70" w:type="dxa"/>
          <w:right w:w="70" w:type="dxa"/>
        </w:tblCellMar>
        <w:tblLook w:val="0000" w:firstRow="0" w:lastRow="0" w:firstColumn="0" w:lastColumn="0" w:noHBand="0" w:noVBand="0"/>
      </w:tblPr>
      <w:tblGrid>
        <w:gridCol w:w="9072"/>
      </w:tblGrid>
      <w:tr w:rsidR="00E0610E" w:rsidRPr="004134C1" w14:paraId="02538C02" w14:textId="77777777">
        <w:trPr>
          <w:trHeight w:val="320"/>
        </w:trPr>
        <w:tc>
          <w:tcPr>
            <w:tcW w:w="9072" w:type="dxa"/>
            <w:tcBorders>
              <w:top w:val="single" w:sz="6" w:space="0" w:color="auto"/>
              <w:left w:val="single" w:sz="6" w:space="0" w:color="auto"/>
              <w:right w:val="single" w:sz="6" w:space="0" w:color="auto"/>
            </w:tcBorders>
          </w:tcPr>
          <w:p w14:paraId="7DF38573" w14:textId="55C40250" w:rsidR="00E0610E" w:rsidRPr="004134C1" w:rsidRDefault="008A2718">
            <w:pPr>
              <w:pStyle w:val="Tabellovsk"/>
              <w:rPr>
                <w:lang w:val="en-US"/>
              </w:rPr>
            </w:pPr>
            <w:r>
              <w:rPr>
                <w:lang w:val="en-US"/>
              </w:rPr>
              <w:t>Lecturers</w:t>
            </w:r>
            <w:r w:rsidR="00E0610E" w:rsidRPr="004134C1">
              <w:rPr>
                <w:lang w:val="en-US"/>
              </w:rPr>
              <w:t>:</w:t>
            </w:r>
          </w:p>
        </w:tc>
      </w:tr>
      <w:tr w:rsidR="00E0610E" w:rsidRPr="004134C1" w14:paraId="5080ECA6" w14:textId="77777777">
        <w:trPr>
          <w:trHeight w:val="900"/>
        </w:trPr>
        <w:tc>
          <w:tcPr>
            <w:tcW w:w="9072" w:type="dxa"/>
            <w:tcBorders>
              <w:left w:val="single" w:sz="6" w:space="0" w:color="auto"/>
              <w:bottom w:val="single" w:sz="6" w:space="0" w:color="auto"/>
              <w:right w:val="single" w:sz="6" w:space="0" w:color="auto"/>
            </w:tcBorders>
          </w:tcPr>
          <w:p w14:paraId="5A2EECAF" w14:textId="77777777" w:rsidR="00E0610E" w:rsidRPr="004134C1" w:rsidRDefault="00E0610E">
            <w:pPr>
              <w:rPr>
                <w:lang w:val="en-US"/>
              </w:rPr>
            </w:pPr>
          </w:p>
          <w:p w14:paraId="553AEC1D" w14:textId="32D51203" w:rsidR="00453BD5" w:rsidRPr="004134C1" w:rsidRDefault="0052132B">
            <w:pPr>
              <w:rPr>
                <w:lang w:val="en-US"/>
              </w:rPr>
            </w:pPr>
            <w:r>
              <w:rPr>
                <w:lang w:val="en-US"/>
              </w:rPr>
              <w:t>Thomas Holt, Alexander Holt</w:t>
            </w:r>
          </w:p>
        </w:tc>
      </w:tr>
    </w:tbl>
    <w:p w14:paraId="7D038D85" w14:textId="77777777" w:rsidR="00E0610E" w:rsidRPr="004134C1" w:rsidRDefault="00E0610E">
      <w:pPr>
        <w:rPr>
          <w:lang w:val="en-US"/>
        </w:rPr>
      </w:pPr>
    </w:p>
    <w:p w14:paraId="0C5912C4" w14:textId="77777777" w:rsidR="00E0610E" w:rsidRPr="004134C1" w:rsidRDefault="00E0610E">
      <w:pPr>
        <w:rPr>
          <w:lang w:val="en-US"/>
        </w:rPr>
      </w:pPr>
    </w:p>
    <w:tbl>
      <w:tblPr>
        <w:tblW w:w="0" w:type="auto"/>
        <w:tblInd w:w="70" w:type="dxa"/>
        <w:tblLayout w:type="fixed"/>
        <w:tblCellMar>
          <w:left w:w="70" w:type="dxa"/>
          <w:right w:w="70" w:type="dxa"/>
        </w:tblCellMar>
        <w:tblLook w:val="0000" w:firstRow="0" w:lastRow="0" w:firstColumn="0" w:lastColumn="0" w:noHBand="0" w:noVBand="0"/>
      </w:tblPr>
      <w:tblGrid>
        <w:gridCol w:w="9072"/>
      </w:tblGrid>
      <w:tr w:rsidR="00E0610E" w:rsidRPr="004134C1" w14:paraId="1D11F154" w14:textId="77777777">
        <w:trPr>
          <w:trHeight w:val="320"/>
        </w:trPr>
        <w:tc>
          <w:tcPr>
            <w:tcW w:w="9072" w:type="dxa"/>
            <w:tcBorders>
              <w:top w:val="single" w:sz="6" w:space="0" w:color="auto"/>
              <w:left w:val="single" w:sz="6" w:space="0" w:color="auto"/>
              <w:right w:val="single" w:sz="6" w:space="0" w:color="auto"/>
            </w:tcBorders>
          </w:tcPr>
          <w:p w14:paraId="5031AEF6" w14:textId="6B0EB2D7" w:rsidR="00E0610E" w:rsidRPr="004134C1" w:rsidRDefault="00E0610E">
            <w:pPr>
              <w:pStyle w:val="Tabellovsk"/>
              <w:rPr>
                <w:lang w:val="en-US"/>
              </w:rPr>
            </w:pPr>
            <w:r w:rsidRPr="004134C1">
              <w:rPr>
                <w:lang w:val="en-US"/>
              </w:rPr>
              <w:t>Tit</w:t>
            </w:r>
            <w:r w:rsidR="00866407">
              <w:rPr>
                <w:lang w:val="en-US"/>
              </w:rPr>
              <w:t>le</w:t>
            </w:r>
            <w:r w:rsidRPr="004134C1">
              <w:rPr>
                <w:lang w:val="en-US"/>
              </w:rPr>
              <w:t>:</w:t>
            </w:r>
          </w:p>
        </w:tc>
      </w:tr>
      <w:tr w:rsidR="00E0610E" w:rsidRPr="004134C1" w14:paraId="1CEC80CA" w14:textId="77777777">
        <w:trPr>
          <w:trHeight w:val="900"/>
        </w:trPr>
        <w:tc>
          <w:tcPr>
            <w:tcW w:w="9072" w:type="dxa"/>
            <w:tcBorders>
              <w:left w:val="single" w:sz="6" w:space="0" w:color="auto"/>
              <w:bottom w:val="single" w:sz="6" w:space="0" w:color="auto"/>
              <w:right w:val="single" w:sz="6" w:space="0" w:color="auto"/>
            </w:tcBorders>
          </w:tcPr>
          <w:p w14:paraId="5463F4D0" w14:textId="77777777" w:rsidR="00E0610E" w:rsidRPr="004134C1" w:rsidRDefault="00E0610E">
            <w:pPr>
              <w:rPr>
                <w:lang w:val="en-US"/>
              </w:rPr>
            </w:pPr>
            <w:bookmarkStart w:id="8" w:name="Tittel2"/>
            <w:bookmarkEnd w:id="8"/>
          </w:p>
          <w:p w14:paraId="19B3AC7A" w14:textId="7D26F168" w:rsidR="00453BD5" w:rsidRPr="004134C1" w:rsidRDefault="001A69D0">
            <w:pPr>
              <w:rPr>
                <w:lang w:val="en-US"/>
              </w:rPr>
            </w:pPr>
            <w:r w:rsidRPr="004134C1">
              <w:rPr>
                <w:lang w:val="en-US"/>
              </w:rPr>
              <w:t>R</w:t>
            </w:r>
            <w:r w:rsidR="004134C1">
              <w:rPr>
                <w:lang w:val="en-US"/>
              </w:rPr>
              <w:t xml:space="preserve">eport for </w:t>
            </w:r>
            <w:r w:rsidR="00A74B73">
              <w:rPr>
                <w:lang w:val="en-US"/>
              </w:rPr>
              <w:t>portfolio</w:t>
            </w:r>
            <w:r w:rsidRPr="004134C1">
              <w:rPr>
                <w:lang w:val="en-US"/>
              </w:rPr>
              <w:t>, IDATA2</w:t>
            </w:r>
            <w:r w:rsidR="001869C9" w:rsidRPr="004134C1">
              <w:rPr>
                <w:lang w:val="en-US"/>
              </w:rPr>
              <w:t>505</w:t>
            </w:r>
            <w:r w:rsidRPr="004134C1">
              <w:rPr>
                <w:lang w:val="en-US"/>
              </w:rPr>
              <w:t xml:space="preserve"> </w:t>
            </w:r>
            <w:r w:rsidR="001869C9" w:rsidRPr="004134C1">
              <w:rPr>
                <w:lang w:val="en-US"/>
              </w:rPr>
              <w:t>Extended Reality (XR)</w:t>
            </w:r>
          </w:p>
        </w:tc>
      </w:tr>
    </w:tbl>
    <w:p w14:paraId="38158F43" w14:textId="77777777" w:rsidR="00E0610E" w:rsidRPr="004134C1" w:rsidRDefault="00E0610E">
      <w:pPr>
        <w:rPr>
          <w:lang w:val="en-US"/>
        </w:rPr>
      </w:pPr>
    </w:p>
    <w:p w14:paraId="2E25DAED" w14:textId="77777777" w:rsidR="00E0610E" w:rsidRPr="004134C1" w:rsidRDefault="00E0610E">
      <w:pPr>
        <w:rPr>
          <w:lang w:val="en-US"/>
        </w:rPr>
      </w:pPr>
    </w:p>
    <w:tbl>
      <w:tblPr>
        <w:tblW w:w="0" w:type="auto"/>
        <w:tblInd w:w="70" w:type="dxa"/>
        <w:tblLayout w:type="fixed"/>
        <w:tblCellMar>
          <w:left w:w="70" w:type="dxa"/>
          <w:right w:w="70" w:type="dxa"/>
        </w:tblCellMar>
        <w:tblLook w:val="0000" w:firstRow="0" w:lastRow="0" w:firstColumn="0" w:lastColumn="0" w:noHBand="0" w:noVBand="0"/>
      </w:tblPr>
      <w:tblGrid>
        <w:gridCol w:w="9072"/>
      </w:tblGrid>
      <w:tr w:rsidR="00E0610E" w:rsidRPr="004134C1" w14:paraId="7C7A2485" w14:textId="77777777">
        <w:trPr>
          <w:trHeight w:val="320"/>
        </w:trPr>
        <w:tc>
          <w:tcPr>
            <w:tcW w:w="9072" w:type="dxa"/>
            <w:tcBorders>
              <w:top w:val="single" w:sz="6" w:space="0" w:color="auto"/>
              <w:left w:val="single" w:sz="6" w:space="0" w:color="auto"/>
              <w:right w:val="single" w:sz="6" w:space="0" w:color="auto"/>
            </w:tcBorders>
          </w:tcPr>
          <w:p w14:paraId="7D4C8AEA" w14:textId="51BA6B92" w:rsidR="00E0610E" w:rsidRPr="004134C1" w:rsidRDefault="00A77231">
            <w:pPr>
              <w:pStyle w:val="Tabellovsk"/>
              <w:rPr>
                <w:lang w:val="en-US"/>
              </w:rPr>
            </w:pPr>
            <w:r>
              <w:rPr>
                <w:lang w:val="en-US"/>
              </w:rPr>
              <w:t>Summary</w:t>
            </w:r>
            <w:r w:rsidR="00E0610E" w:rsidRPr="004134C1">
              <w:rPr>
                <w:lang w:val="en-US"/>
              </w:rPr>
              <w:t>:</w:t>
            </w:r>
          </w:p>
        </w:tc>
      </w:tr>
      <w:tr w:rsidR="00E0610E" w:rsidRPr="004134C1" w14:paraId="66B55DCB" w14:textId="77777777">
        <w:trPr>
          <w:trHeight w:val="5275"/>
        </w:trPr>
        <w:tc>
          <w:tcPr>
            <w:tcW w:w="9072" w:type="dxa"/>
            <w:tcBorders>
              <w:left w:val="single" w:sz="6" w:space="0" w:color="auto"/>
              <w:bottom w:val="single" w:sz="6" w:space="0" w:color="auto"/>
              <w:right w:val="single" w:sz="6" w:space="0" w:color="auto"/>
            </w:tcBorders>
          </w:tcPr>
          <w:p w14:paraId="2B8CF2A6" w14:textId="58950F42" w:rsidR="008925D9" w:rsidRPr="004134C1" w:rsidRDefault="008925D9" w:rsidP="008925D9">
            <w:pPr>
              <w:rPr>
                <w:lang w:val="en-US"/>
              </w:rPr>
            </w:pPr>
            <w:bookmarkStart w:id="9" w:name="Sammendrag"/>
            <w:bookmarkEnd w:id="9"/>
            <w:r w:rsidRPr="004134C1">
              <w:rPr>
                <w:lang w:val="en-US"/>
              </w:rPr>
              <w:t>Denne rapporten handler om løsningen min på mappevurderingsoppgaven som ble gitt i Programmering 2. Oppgaven går ut på å lage en historiebasert spillmotor, noe som jeg har løst ved å lage et dataspill hvor man kan lage egne historier, og spille gjennom uendelig mange historier laget av andre bruke. Rapporten beskriver fremgangsmåten mitt design og min implementasjon av dette spillet, og konkluderer med litt drøfting og en liten konklusjon om spillet jeg har laget</w:t>
            </w:r>
            <w:r w:rsidR="003178E6" w:rsidRPr="004134C1">
              <w:rPr>
                <w:lang w:val="en-US"/>
              </w:rPr>
              <w:t>.</w:t>
            </w:r>
          </w:p>
          <w:p w14:paraId="5AE38D6C" w14:textId="0C165078" w:rsidR="008925D9" w:rsidRPr="004134C1" w:rsidRDefault="008925D9" w:rsidP="009649C5">
            <w:pPr>
              <w:pStyle w:val="Comment"/>
              <w:rPr>
                <w:lang w:val="en-US"/>
              </w:rPr>
            </w:pPr>
          </w:p>
        </w:tc>
      </w:tr>
    </w:tbl>
    <w:p w14:paraId="56DC34B9" w14:textId="77777777" w:rsidR="00E0610E" w:rsidRPr="004134C1" w:rsidRDefault="00E0610E">
      <w:pPr>
        <w:rPr>
          <w:lang w:val="en-US"/>
        </w:rPr>
      </w:pPr>
    </w:p>
    <w:p w14:paraId="58DF8056" w14:textId="77777777" w:rsidR="00E0610E" w:rsidRPr="004134C1" w:rsidRDefault="00E0610E">
      <w:pPr>
        <w:rPr>
          <w:lang w:val="en-US"/>
        </w:rPr>
      </w:pPr>
    </w:p>
    <w:p w14:paraId="114B48FF" w14:textId="77777777" w:rsidR="00E0610E" w:rsidRPr="004134C1" w:rsidRDefault="00E0610E">
      <w:pPr>
        <w:rPr>
          <w:lang w:val="en-US"/>
        </w:rPr>
      </w:pPr>
    </w:p>
    <w:p w14:paraId="103C2BBE" w14:textId="271C2537" w:rsidR="001D6F9B" w:rsidRPr="004134C1" w:rsidRDefault="00D66621">
      <w:pPr>
        <w:jc w:val="center"/>
        <w:rPr>
          <w:i/>
          <w:lang w:val="en-US"/>
        </w:rPr>
      </w:pPr>
      <w:r>
        <w:rPr>
          <w:i/>
          <w:lang w:val="en-US"/>
        </w:rPr>
        <w:t xml:space="preserve">This </w:t>
      </w:r>
      <w:r w:rsidR="00EA52C7">
        <w:rPr>
          <w:i/>
          <w:lang w:val="en-US"/>
        </w:rPr>
        <w:t>report</w:t>
      </w:r>
      <w:r>
        <w:rPr>
          <w:i/>
          <w:lang w:val="en-US"/>
        </w:rPr>
        <w:t xml:space="preserve"> is a submission by student</w:t>
      </w:r>
      <w:r w:rsidR="00703F69" w:rsidRPr="004134C1">
        <w:rPr>
          <w:i/>
          <w:lang w:val="en-US"/>
        </w:rPr>
        <w:t>(</w:t>
      </w:r>
      <w:r>
        <w:rPr>
          <w:i/>
          <w:lang w:val="en-US"/>
        </w:rPr>
        <w:t>s</w:t>
      </w:r>
      <w:r w:rsidR="00703F69" w:rsidRPr="004134C1">
        <w:rPr>
          <w:i/>
          <w:lang w:val="en-US"/>
        </w:rPr>
        <w:t>)</w:t>
      </w:r>
      <w:r w:rsidR="00E0610E" w:rsidRPr="004134C1">
        <w:rPr>
          <w:i/>
          <w:lang w:val="en-US"/>
        </w:rPr>
        <w:t xml:space="preserve"> </w:t>
      </w:r>
      <w:r>
        <w:rPr>
          <w:i/>
          <w:lang w:val="en-US"/>
        </w:rPr>
        <w:t>at</w:t>
      </w:r>
      <w:r w:rsidR="00E0610E" w:rsidRPr="004134C1">
        <w:rPr>
          <w:i/>
          <w:lang w:val="en-US"/>
        </w:rPr>
        <w:t xml:space="preserve"> </w:t>
      </w:r>
      <w:r w:rsidR="009649C5" w:rsidRPr="004134C1">
        <w:rPr>
          <w:i/>
          <w:lang w:val="en-US"/>
        </w:rPr>
        <w:t>NTNU</w:t>
      </w:r>
      <w:r w:rsidR="00E0610E" w:rsidRPr="004134C1">
        <w:rPr>
          <w:i/>
          <w:lang w:val="en-US"/>
        </w:rPr>
        <w:t>.</w:t>
      </w:r>
    </w:p>
    <w:p w14:paraId="6F66C7FA" w14:textId="77777777" w:rsidR="00E0610E" w:rsidRPr="004134C1" w:rsidRDefault="001D6F9B" w:rsidP="00FA69EA">
      <w:pPr>
        <w:pStyle w:val="Title"/>
        <w:rPr>
          <w:lang w:val="en-US"/>
        </w:rPr>
      </w:pPr>
      <w:r w:rsidRPr="004134C1">
        <w:rPr>
          <w:lang w:val="en-US"/>
        </w:rPr>
        <w:br w:type="page"/>
      </w:r>
      <w:r w:rsidR="00FA69EA" w:rsidRPr="004134C1">
        <w:rPr>
          <w:lang w:val="en-US"/>
        </w:rPr>
        <w:lastRenderedPageBreak/>
        <w:t>INNHOLD</w:t>
      </w:r>
    </w:p>
    <w:p w14:paraId="5512A540" w14:textId="77777777" w:rsidR="00FA69EA" w:rsidRPr="004134C1" w:rsidRDefault="00FA69EA" w:rsidP="00FA69EA">
      <w:pPr>
        <w:pStyle w:val="Title"/>
        <w:rPr>
          <w:lang w:val="en-US"/>
        </w:rPr>
      </w:pPr>
    </w:p>
    <w:p w14:paraId="0F5F7DB7" w14:textId="0524C7DE" w:rsidR="00771C8A" w:rsidRPr="004134C1" w:rsidRDefault="00FA69EA">
      <w:pPr>
        <w:pStyle w:val="TOC1"/>
        <w:tabs>
          <w:tab w:val="left" w:pos="400"/>
          <w:tab w:val="right" w:leader="dot" w:pos="9060"/>
        </w:tabs>
        <w:rPr>
          <w:rFonts w:asciiTheme="minorHAnsi" w:eastAsiaTheme="minorEastAsia" w:hAnsiTheme="minorHAnsi" w:cstheme="minorBidi"/>
          <w:noProof/>
          <w:sz w:val="22"/>
          <w:szCs w:val="22"/>
          <w:lang w:val="en-US"/>
        </w:rPr>
      </w:pPr>
      <w:r w:rsidRPr="004134C1">
        <w:rPr>
          <w:lang w:val="en-US"/>
        </w:rPr>
        <w:fldChar w:fldCharType="begin"/>
      </w:r>
      <w:r w:rsidRPr="004134C1">
        <w:rPr>
          <w:lang w:val="en-US"/>
        </w:rPr>
        <w:instrText xml:space="preserve"> TOC \o "1-3" \h \z \u </w:instrText>
      </w:r>
      <w:r w:rsidRPr="004134C1">
        <w:rPr>
          <w:lang w:val="en-US"/>
        </w:rPr>
        <w:fldChar w:fldCharType="separate"/>
      </w:r>
      <w:hyperlink w:anchor="_Toc135722727" w:history="1">
        <w:r w:rsidR="00771C8A" w:rsidRPr="004134C1">
          <w:rPr>
            <w:rStyle w:val="Hyperlink"/>
            <w:noProof/>
            <w:lang w:val="en-US"/>
          </w:rPr>
          <w:t>1</w:t>
        </w:r>
        <w:r w:rsidR="00771C8A" w:rsidRPr="004134C1">
          <w:rPr>
            <w:rFonts w:asciiTheme="minorHAnsi" w:eastAsiaTheme="minorEastAsia" w:hAnsiTheme="minorHAnsi" w:cstheme="minorBidi"/>
            <w:noProof/>
            <w:sz w:val="22"/>
            <w:szCs w:val="22"/>
            <w:lang w:val="en-US"/>
          </w:rPr>
          <w:tab/>
        </w:r>
        <w:r w:rsidR="00771C8A" w:rsidRPr="004134C1">
          <w:rPr>
            <w:rStyle w:val="Hyperlink"/>
            <w:noProof/>
            <w:lang w:val="en-US"/>
          </w:rPr>
          <w:t>SAMMENDRAG</w:t>
        </w:r>
        <w:r w:rsidR="00771C8A" w:rsidRPr="004134C1">
          <w:rPr>
            <w:noProof/>
            <w:webHidden/>
            <w:lang w:val="en-US"/>
          </w:rPr>
          <w:tab/>
        </w:r>
        <w:r w:rsidR="00771C8A" w:rsidRPr="004134C1">
          <w:rPr>
            <w:noProof/>
            <w:webHidden/>
            <w:lang w:val="en-US"/>
          </w:rPr>
          <w:fldChar w:fldCharType="begin"/>
        </w:r>
        <w:r w:rsidR="00771C8A" w:rsidRPr="004134C1">
          <w:rPr>
            <w:noProof/>
            <w:webHidden/>
            <w:lang w:val="en-US"/>
          </w:rPr>
          <w:instrText xml:space="preserve"> PAGEREF _Toc135722727 \h </w:instrText>
        </w:r>
        <w:r w:rsidR="00771C8A" w:rsidRPr="004134C1">
          <w:rPr>
            <w:noProof/>
            <w:webHidden/>
            <w:lang w:val="en-US"/>
          </w:rPr>
        </w:r>
        <w:r w:rsidR="00771C8A" w:rsidRPr="004134C1">
          <w:rPr>
            <w:noProof/>
            <w:webHidden/>
            <w:lang w:val="en-US"/>
          </w:rPr>
          <w:fldChar w:fldCharType="separate"/>
        </w:r>
        <w:r w:rsidR="00DA4653" w:rsidRPr="004134C1">
          <w:rPr>
            <w:noProof/>
            <w:webHidden/>
            <w:lang w:val="en-US"/>
          </w:rPr>
          <w:t>1</w:t>
        </w:r>
        <w:r w:rsidR="00771C8A" w:rsidRPr="004134C1">
          <w:rPr>
            <w:noProof/>
            <w:webHidden/>
            <w:lang w:val="en-US"/>
          </w:rPr>
          <w:fldChar w:fldCharType="end"/>
        </w:r>
      </w:hyperlink>
    </w:p>
    <w:p w14:paraId="5D669A7D" w14:textId="5BBD0531"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28" w:history="1">
        <w:r w:rsidRPr="004134C1">
          <w:rPr>
            <w:rStyle w:val="Hyperlink"/>
            <w:noProof/>
            <w:lang w:val="en-US"/>
          </w:rPr>
          <w:t>2</w:t>
        </w:r>
        <w:r w:rsidRPr="004134C1">
          <w:rPr>
            <w:rFonts w:asciiTheme="minorHAnsi" w:eastAsiaTheme="minorEastAsia" w:hAnsiTheme="minorHAnsi" w:cstheme="minorBidi"/>
            <w:noProof/>
            <w:sz w:val="22"/>
            <w:szCs w:val="22"/>
            <w:lang w:val="en-US"/>
          </w:rPr>
          <w:tab/>
        </w:r>
        <w:r w:rsidRPr="004134C1">
          <w:rPr>
            <w:rStyle w:val="Hyperlink"/>
            <w:noProof/>
            <w:lang w:val="en-US"/>
          </w:rPr>
          <w:t>Begreper og forkortelser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_Toc135722728 \h </w:instrText>
        </w:r>
        <w:r w:rsidRPr="004134C1">
          <w:rPr>
            <w:noProof/>
            <w:webHidden/>
            <w:lang w:val="en-US"/>
          </w:rPr>
        </w:r>
        <w:r w:rsidRPr="004134C1">
          <w:rPr>
            <w:noProof/>
            <w:webHidden/>
            <w:lang w:val="en-US"/>
          </w:rPr>
          <w:fldChar w:fldCharType="separate"/>
        </w:r>
        <w:r w:rsidR="00DA4653" w:rsidRPr="004134C1">
          <w:rPr>
            <w:noProof/>
            <w:webHidden/>
            <w:lang w:val="en-US"/>
          </w:rPr>
          <w:t>1</w:t>
        </w:r>
        <w:r w:rsidRPr="004134C1">
          <w:rPr>
            <w:noProof/>
            <w:webHidden/>
            <w:lang w:val="en-US"/>
          </w:rPr>
          <w:fldChar w:fldCharType="end"/>
        </w:r>
      </w:hyperlink>
    </w:p>
    <w:p w14:paraId="4441926A" w14:textId="3F0948B1"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29" w:history="1">
        <w:r w:rsidRPr="004134C1">
          <w:rPr>
            <w:rStyle w:val="Hyperlink"/>
            <w:noProof/>
            <w:lang w:val="en-US"/>
          </w:rPr>
          <w:t>3</w:t>
        </w:r>
        <w:r w:rsidRPr="004134C1">
          <w:rPr>
            <w:rFonts w:asciiTheme="minorHAnsi" w:eastAsiaTheme="minorEastAsia" w:hAnsiTheme="minorHAnsi" w:cstheme="minorBidi"/>
            <w:noProof/>
            <w:sz w:val="22"/>
            <w:szCs w:val="22"/>
            <w:lang w:val="en-US"/>
          </w:rPr>
          <w:tab/>
        </w:r>
        <w:r w:rsidRPr="004134C1">
          <w:rPr>
            <w:rStyle w:val="Hyperlink"/>
            <w:noProof/>
            <w:lang w:val="en-US"/>
          </w:rPr>
          <w:t>Introduksjon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_Toc135722729 \h </w:instrText>
        </w:r>
        <w:r w:rsidRPr="004134C1">
          <w:rPr>
            <w:noProof/>
            <w:webHidden/>
            <w:lang w:val="en-US"/>
          </w:rPr>
        </w:r>
        <w:r w:rsidRPr="004134C1">
          <w:rPr>
            <w:noProof/>
            <w:webHidden/>
            <w:lang w:val="en-US"/>
          </w:rPr>
          <w:fldChar w:fldCharType="separate"/>
        </w:r>
        <w:r w:rsidR="00DA4653" w:rsidRPr="004134C1">
          <w:rPr>
            <w:noProof/>
            <w:webHidden/>
            <w:lang w:val="en-US"/>
          </w:rPr>
          <w:t>1</w:t>
        </w:r>
        <w:r w:rsidRPr="004134C1">
          <w:rPr>
            <w:noProof/>
            <w:webHidden/>
            <w:lang w:val="en-US"/>
          </w:rPr>
          <w:fldChar w:fldCharType="end"/>
        </w:r>
      </w:hyperlink>
    </w:p>
    <w:p w14:paraId="229AC0A8" w14:textId="601A69DF"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30" w:history="1">
        <w:r w:rsidRPr="004134C1">
          <w:rPr>
            <w:rStyle w:val="Hyperlink"/>
            <w:noProof/>
            <w:lang w:val="en-US"/>
          </w:rPr>
          <w:t>3.1</w:t>
        </w:r>
        <w:r w:rsidRPr="004134C1">
          <w:rPr>
            <w:rFonts w:asciiTheme="minorHAnsi" w:eastAsiaTheme="minorEastAsia" w:hAnsiTheme="minorHAnsi" w:cstheme="minorBidi"/>
            <w:noProof/>
            <w:sz w:val="22"/>
            <w:szCs w:val="22"/>
            <w:lang w:val="en-US"/>
          </w:rPr>
          <w:tab/>
        </w:r>
        <w:r w:rsidRPr="004134C1">
          <w:rPr>
            <w:rStyle w:val="Hyperlink"/>
            <w:noProof/>
            <w:lang w:val="en-US"/>
          </w:rPr>
          <w:t>Bakgrunn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_Toc135722730 \h </w:instrText>
        </w:r>
        <w:r w:rsidRPr="004134C1">
          <w:rPr>
            <w:noProof/>
            <w:webHidden/>
            <w:lang w:val="en-US"/>
          </w:rPr>
        </w:r>
        <w:r w:rsidRPr="004134C1">
          <w:rPr>
            <w:noProof/>
            <w:webHidden/>
            <w:lang w:val="en-US"/>
          </w:rPr>
          <w:fldChar w:fldCharType="separate"/>
        </w:r>
        <w:r w:rsidR="00DA4653" w:rsidRPr="004134C1">
          <w:rPr>
            <w:noProof/>
            <w:webHidden/>
            <w:lang w:val="en-US"/>
          </w:rPr>
          <w:t>1</w:t>
        </w:r>
        <w:r w:rsidRPr="004134C1">
          <w:rPr>
            <w:noProof/>
            <w:webHidden/>
            <w:lang w:val="en-US"/>
          </w:rPr>
          <w:fldChar w:fldCharType="end"/>
        </w:r>
      </w:hyperlink>
    </w:p>
    <w:p w14:paraId="25DD9FD6" w14:textId="25A312DE"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31" w:history="1">
        <w:r w:rsidRPr="004134C1">
          <w:rPr>
            <w:rStyle w:val="Hyperlink"/>
            <w:noProof/>
            <w:lang w:val="en-US"/>
          </w:rPr>
          <w:t>3.2</w:t>
        </w:r>
        <w:r w:rsidRPr="004134C1">
          <w:rPr>
            <w:rFonts w:asciiTheme="minorHAnsi" w:eastAsiaTheme="minorEastAsia" w:hAnsiTheme="minorHAnsi" w:cstheme="minorBidi"/>
            <w:noProof/>
            <w:sz w:val="22"/>
            <w:szCs w:val="22"/>
            <w:lang w:val="en-US"/>
          </w:rPr>
          <w:tab/>
        </w:r>
        <w:r w:rsidRPr="004134C1">
          <w:rPr>
            <w:rStyle w:val="Hyperlink"/>
            <w:noProof/>
            <w:lang w:val="en-US"/>
          </w:rPr>
          <w:t>Avgrensninger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_Toc135722731 \h </w:instrText>
        </w:r>
        <w:r w:rsidRPr="004134C1">
          <w:rPr>
            <w:noProof/>
            <w:webHidden/>
            <w:lang w:val="en-US"/>
          </w:rPr>
        </w:r>
        <w:r w:rsidRPr="004134C1">
          <w:rPr>
            <w:noProof/>
            <w:webHidden/>
            <w:lang w:val="en-US"/>
          </w:rPr>
          <w:fldChar w:fldCharType="separate"/>
        </w:r>
        <w:r w:rsidR="00DA4653" w:rsidRPr="004134C1">
          <w:rPr>
            <w:noProof/>
            <w:webHidden/>
            <w:lang w:val="en-US"/>
          </w:rPr>
          <w:t>1</w:t>
        </w:r>
        <w:r w:rsidRPr="004134C1">
          <w:rPr>
            <w:noProof/>
            <w:webHidden/>
            <w:lang w:val="en-US"/>
          </w:rPr>
          <w:fldChar w:fldCharType="end"/>
        </w:r>
      </w:hyperlink>
    </w:p>
    <w:p w14:paraId="42498E10" w14:textId="2FF5B41F"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32" w:history="1">
        <w:r w:rsidRPr="004134C1">
          <w:rPr>
            <w:rStyle w:val="Hyperlink"/>
            <w:noProof/>
            <w:lang w:val="en-US"/>
          </w:rPr>
          <w:t>3.3</w:t>
        </w:r>
        <w:r w:rsidRPr="004134C1">
          <w:rPr>
            <w:rFonts w:asciiTheme="minorHAnsi" w:eastAsiaTheme="minorEastAsia" w:hAnsiTheme="minorHAnsi" w:cstheme="minorBidi"/>
            <w:noProof/>
            <w:sz w:val="22"/>
            <w:szCs w:val="22"/>
            <w:lang w:val="en-US"/>
          </w:rPr>
          <w:tab/>
        </w:r>
        <w:r w:rsidRPr="004134C1">
          <w:rPr>
            <w:rStyle w:val="Hyperlink"/>
            <w:noProof/>
            <w:lang w:val="en-US"/>
          </w:rPr>
          <w:t>Begreper/Ordliste</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_Toc135722732 \h </w:instrText>
        </w:r>
        <w:r w:rsidRPr="004134C1">
          <w:rPr>
            <w:noProof/>
            <w:webHidden/>
            <w:lang w:val="en-US"/>
          </w:rPr>
        </w:r>
        <w:r w:rsidRPr="004134C1">
          <w:rPr>
            <w:noProof/>
            <w:webHidden/>
            <w:lang w:val="en-US"/>
          </w:rPr>
          <w:fldChar w:fldCharType="separate"/>
        </w:r>
        <w:r w:rsidR="00DA4653" w:rsidRPr="004134C1">
          <w:rPr>
            <w:noProof/>
            <w:webHidden/>
            <w:lang w:val="en-US"/>
          </w:rPr>
          <w:t>1</w:t>
        </w:r>
        <w:r w:rsidRPr="004134C1">
          <w:rPr>
            <w:noProof/>
            <w:webHidden/>
            <w:lang w:val="en-US"/>
          </w:rPr>
          <w:fldChar w:fldCharType="end"/>
        </w:r>
      </w:hyperlink>
    </w:p>
    <w:p w14:paraId="1ADBD3EE" w14:textId="61C6BD1E"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33" w:history="1">
        <w:r w:rsidRPr="004134C1">
          <w:rPr>
            <w:rStyle w:val="Hyperlink"/>
            <w:noProof/>
            <w:lang w:val="en-US"/>
          </w:rPr>
          <w:t>4</w:t>
        </w:r>
        <w:r w:rsidRPr="004134C1">
          <w:rPr>
            <w:rFonts w:asciiTheme="minorHAnsi" w:eastAsiaTheme="minorEastAsia" w:hAnsiTheme="minorHAnsi" w:cstheme="minorBidi"/>
            <w:noProof/>
            <w:sz w:val="22"/>
            <w:szCs w:val="22"/>
            <w:lang w:val="en-US"/>
          </w:rPr>
          <w:tab/>
        </w:r>
        <w:r w:rsidRPr="004134C1">
          <w:rPr>
            <w:rStyle w:val="Hyperlink"/>
            <w:noProof/>
            <w:lang w:val="en-US"/>
          </w:rPr>
          <w:t>Teori</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_Toc135722733 \h </w:instrText>
        </w:r>
        <w:r w:rsidRPr="004134C1">
          <w:rPr>
            <w:noProof/>
            <w:webHidden/>
            <w:lang w:val="en-US"/>
          </w:rPr>
        </w:r>
        <w:r w:rsidRPr="004134C1">
          <w:rPr>
            <w:noProof/>
            <w:webHidden/>
            <w:lang w:val="en-US"/>
          </w:rPr>
          <w:fldChar w:fldCharType="separate"/>
        </w:r>
        <w:r w:rsidR="00DA4653" w:rsidRPr="004134C1">
          <w:rPr>
            <w:noProof/>
            <w:webHidden/>
            <w:lang w:val="en-US"/>
          </w:rPr>
          <w:t>2</w:t>
        </w:r>
        <w:r w:rsidRPr="004134C1">
          <w:rPr>
            <w:noProof/>
            <w:webHidden/>
            <w:lang w:val="en-US"/>
          </w:rPr>
          <w:fldChar w:fldCharType="end"/>
        </w:r>
      </w:hyperlink>
    </w:p>
    <w:p w14:paraId="7E5E1C50" w14:textId="07AEB13A"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34" w:history="1">
        <w:r w:rsidRPr="004134C1">
          <w:rPr>
            <w:rStyle w:val="Hyperlink"/>
            <w:noProof/>
            <w:lang w:val="en-US"/>
          </w:rPr>
          <w:t>4.1</w:t>
        </w:r>
        <w:r w:rsidRPr="004134C1">
          <w:rPr>
            <w:rFonts w:asciiTheme="minorHAnsi" w:eastAsiaTheme="minorEastAsia" w:hAnsiTheme="minorHAnsi" w:cstheme="minorBidi"/>
            <w:noProof/>
            <w:sz w:val="22"/>
            <w:szCs w:val="22"/>
            <w:lang w:val="en-US"/>
          </w:rPr>
          <w:tab/>
        </w:r>
        <w:r w:rsidRPr="004134C1">
          <w:rPr>
            <w:rStyle w:val="Hyperlink"/>
            <w:noProof/>
            <w:lang w:val="en-US"/>
          </w:rPr>
          <w:t>Kobling (Coupling)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_Toc135722734 \h </w:instrText>
        </w:r>
        <w:r w:rsidRPr="004134C1">
          <w:rPr>
            <w:noProof/>
            <w:webHidden/>
            <w:lang w:val="en-US"/>
          </w:rPr>
        </w:r>
        <w:r w:rsidRPr="004134C1">
          <w:rPr>
            <w:noProof/>
            <w:webHidden/>
            <w:lang w:val="en-US"/>
          </w:rPr>
          <w:fldChar w:fldCharType="separate"/>
        </w:r>
        <w:r w:rsidR="00DA4653" w:rsidRPr="004134C1">
          <w:rPr>
            <w:noProof/>
            <w:webHidden/>
            <w:lang w:val="en-US"/>
          </w:rPr>
          <w:t>2</w:t>
        </w:r>
        <w:r w:rsidRPr="004134C1">
          <w:rPr>
            <w:noProof/>
            <w:webHidden/>
            <w:lang w:val="en-US"/>
          </w:rPr>
          <w:fldChar w:fldCharType="end"/>
        </w:r>
      </w:hyperlink>
    </w:p>
    <w:p w14:paraId="7B711482" w14:textId="30894308"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35" w:history="1">
        <w:r w:rsidRPr="004134C1">
          <w:rPr>
            <w:rStyle w:val="Hyperlink"/>
            <w:noProof/>
            <w:lang w:val="en-US"/>
          </w:rPr>
          <w:t>4.2</w:t>
        </w:r>
        <w:r w:rsidRPr="004134C1">
          <w:rPr>
            <w:rFonts w:asciiTheme="minorHAnsi" w:eastAsiaTheme="minorEastAsia" w:hAnsiTheme="minorHAnsi" w:cstheme="minorBidi"/>
            <w:noProof/>
            <w:sz w:val="22"/>
            <w:szCs w:val="22"/>
            <w:lang w:val="en-US"/>
          </w:rPr>
          <w:tab/>
        </w:r>
        <w:r w:rsidRPr="004134C1">
          <w:rPr>
            <w:rStyle w:val="Hyperlink"/>
            <w:noProof/>
            <w:lang w:val="en-US"/>
          </w:rPr>
          <w:t>Kohesjon (Cohesion)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_Toc135722735 \h </w:instrText>
        </w:r>
        <w:r w:rsidRPr="004134C1">
          <w:rPr>
            <w:noProof/>
            <w:webHidden/>
            <w:lang w:val="en-US"/>
          </w:rPr>
        </w:r>
        <w:r w:rsidRPr="004134C1">
          <w:rPr>
            <w:noProof/>
            <w:webHidden/>
            <w:lang w:val="en-US"/>
          </w:rPr>
          <w:fldChar w:fldCharType="separate"/>
        </w:r>
        <w:r w:rsidR="00DA4653" w:rsidRPr="004134C1">
          <w:rPr>
            <w:noProof/>
            <w:webHidden/>
            <w:lang w:val="en-US"/>
          </w:rPr>
          <w:t>2</w:t>
        </w:r>
        <w:r w:rsidRPr="004134C1">
          <w:rPr>
            <w:noProof/>
            <w:webHidden/>
            <w:lang w:val="en-US"/>
          </w:rPr>
          <w:fldChar w:fldCharType="end"/>
        </w:r>
      </w:hyperlink>
    </w:p>
    <w:p w14:paraId="3C2CAB59" w14:textId="703D969D"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36" w:history="1">
        <w:r w:rsidRPr="004134C1">
          <w:rPr>
            <w:rStyle w:val="Hyperlink"/>
            <w:noProof/>
            <w:lang w:val="en-US"/>
          </w:rPr>
          <w:t>4.3</w:t>
        </w:r>
        <w:r w:rsidRPr="004134C1">
          <w:rPr>
            <w:rFonts w:asciiTheme="minorHAnsi" w:eastAsiaTheme="minorEastAsia" w:hAnsiTheme="minorHAnsi" w:cstheme="minorBidi"/>
            <w:noProof/>
            <w:sz w:val="22"/>
            <w:szCs w:val="22"/>
            <w:lang w:val="en-US"/>
          </w:rPr>
          <w:tab/>
        </w:r>
        <w:r w:rsidRPr="004134C1">
          <w:rPr>
            <w:rStyle w:val="Hyperlink"/>
            <w:noProof/>
            <w:lang w:val="en-US"/>
          </w:rPr>
          <w:t>Design-mønster (Design patterns)</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_Toc135722736 \h </w:instrText>
        </w:r>
        <w:r w:rsidRPr="004134C1">
          <w:rPr>
            <w:noProof/>
            <w:webHidden/>
            <w:lang w:val="en-US"/>
          </w:rPr>
        </w:r>
        <w:r w:rsidRPr="004134C1">
          <w:rPr>
            <w:noProof/>
            <w:webHidden/>
            <w:lang w:val="en-US"/>
          </w:rPr>
          <w:fldChar w:fldCharType="separate"/>
        </w:r>
        <w:r w:rsidR="00DA4653" w:rsidRPr="004134C1">
          <w:rPr>
            <w:noProof/>
            <w:webHidden/>
            <w:lang w:val="en-US"/>
          </w:rPr>
          <w:t>2</w:t>
        </w:r>
        <w:r w:rsidRPr="004134C1">
          <w:rPr>
            <w:noProof/>
            <w:webHidden/>
            <w:lang w:val="en-US"/>
          </w:rPr>
          <w:fldChar w:fldCharType="end"/>
        </w:r>
      </w:hyperlink>
    </w:p>
    <w:p w14:paraId="18B6535F" w14:textId="63899D68"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37" w:history="1">
        <w:r w:rsidRPr="004134C1">
          <w:rPr>
            <w:rStyle w:val="Hyperlink"/>
            <w:noProof/>
            <w:lang w:val="en-US"/>
          </w:rPr>
          <w:t>4.3.1</w:t>
        </w:r>
        <w:r w:rsidRPr="004134C1">
          <w:rPr>
            <w:rFonts w:asciiTheme="minorHAnsi" w:eastAsiaTheme="minorEastAsia" w:hAnsiTheme="minorHAnsi" w:cstheme="minorBidi"/>
            <w:noProof/>
            <w:sz w:val="22"/>
            <w:szCs w:val="22"/>
            <w:lang w:val="en-US"/>
          </w:rPr>
          <w:tab/>
        </w:r>
        <w:r w:rsidRPr="004134C1">
          <w:rPr>
            <w:rStyle w:val="Hyperlink"/>
            <w:noProof/>
            <w:lang w:val="en-US"/>
          </w:rPr>
          <w:t>Observer pattern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_Toc135722737 \h </w:instrText>
        </w:r>
        <w:r w:rsidRPr="004134C1">
          <w:rPr>
            <w:noProof/>
            <w:webHidden/>
            <w:lang w:val="en-US"/>
          </w:rPr>
        </w:r>
        <w:r w:rsidRPr="004134C1">
          <w:rPr>
            <w:noProof/>
            <w:webHidden/>
            <w:lang w:val="en-US"/>
          </w:rPr>
          <w:fldChar w:fldCharType="separate"/>
        </w:r>
        <w:r w:rsidR="00DA4653" w:rsidRPr="004134C1">
          <w:rPr>
            <w:noProof/>
            <w:webHidden/>
            <w:lang w:val="en-US"/>
          </w:rPr>
          <w:t>2</w:t>
        </w:r>
        <w:r w:rsidRPr="004134C1">
          <w:rPr>
            <w:noProof/>
            <w:webHidden/>
            <w:lang w:val="en-US"/>
          </w:rPr>
          <w:fldChar w:fldCharType="end"/>
        </w:r>
      </w:hyperlink>
    </w:p>
    <w:p w14:paraId="25A9156A" w14:textId="14DBE467"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38" w:history="1">
        <w:r w:rsidRPr="004134C1">
          <w:rPr>
            <w:rStyle w:val="Hyperlink"/>
            <w:noProof/>
            <w:lang w:val="en-US"/>
          </w:rPr>
          <w:t>4.3.2</w:t>
        </w:r>
        <w:r w:rsidRPr="004134C1">
          <w:rPr>
            <w:rFonts w:asciiTheme="minorHAnsi" w:eastAsiaTheme="minorEastAsia" w:hAnsiTheme="minorHAnsi" w:cstheme="minorBidi"/>
            <w:noProof/>
            <w:sz w:val="22"/>
            <w:szCs w:val="22"/>
            <w:lang w:val="en-US"/>
          </w:rPr>
          <w:tab/>
        </w:r>
        <w:r w:rsidRPr="004134C1">
          <w:rPr>
            <w:rStyle w:val="Hyperlink"/>
            <w:noProof/>
            <w:lang w:val="en-US"/>
          </w:rPr>
          <w:t>Builder pattern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_Toc135722738 \h </w:instrText>
        </w:r>
        <w:r w:rsidRPr="004134C1">
          <w:rPr>
            <w:noProof/>
            <w:webHidden/>
            <w:lang w:val="en-US"/>
          </w:rPr>
        </w:r>
        <w:r w:rsidRPr="004134C1">
          <w:rPr>
            <w:noProof/>
            <w:webHidden/>
            <w:lang w:val="en-US"/>
          </w:rPr>
          <w:fldChar w:fldCharType="separate"/>
        </w:r>
        <w:r w:rsidR="00DA4653" w:rsidRPr="004134C1">
          <w:rPr>
            <w:noProof/>
            <w:webHidden/>
            <w:lang w:val="en-US"/>
          </w:rPr>
          <w:t>3</w:t>
        </w:r>
        <w:r w:rsidRPr="004134C1">
          <w:rPr>
            <w:noProof/>
            <w:webHidden/>
            <w:lang w:val="en-US"/>
          </w:rPr>
          <w:fldChar w:fldCharType="end"/>
        </w:r>
      </w:hyperlink>
    </w:p>
    <w:p w14:paraId="62A75C4C" w14:textId="78F6F81F"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39" w:history="1">
        <w:r w:rsidRPr="004134C1">
          <w:rPr>
            <w:rStyle w:val="Hyperlink"/>
            <w:noProof/>
            <w:lang w:val="en-US"/>
          </w:rPr>
          <w:t>4.3.3</w:t>
        </w:r>
        <w:r w:rsidRPr="004134C1">
          <w:rPr>
            <w:rFonts w:asciiTheme="minorHAnsi" w:eastAsiaTheme="minorEastAsia" w:hAnsiTheme="minorHAnsi" w:cstheme="minorBidi"/>
            <w:noProof/>
            <w:sz w:val="22"/>
            <w:szCs w:val="22"/>
            <w:lang w:val="en-US"/>
          </w:rPr>
          <w:tab/>
        </w:r>
        <w:r w:rsidRPr="004134C1">
          <w:rPr>
            <w:rStyle w:val="Hyperlink"/>
            <w:noProof/>
            <w:lang w:val="en-US"/>
          </w:rPr>
          <w:t>Model-view-controller pattern (MVC)</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_Toc135722739 \h </w:instrText>
        </w:r>
        <w:r w:rsidRPr="004134C1">
          <w:rPr>
            <w:noProof/>
            <w:webHidden/>
            <w:lang w:val="en-US"/>
          </w:rPr>
        </w:r>
        <w:r w:rsidRPr="004134C1">
          <w:rPr>
            <w:noProof/>
            <w:webHidden/>
            <w:lang w:val="en-US"/>
          </w:rPr>
          <w:fldChar w:fldCharType="separate"/>
        </w:r>
        <w:r w:rsidR="00DA4653" w:rsidRPr="004134C1">
          <w:rPr>
            <w:noProof/>
            <w:webHidden/>
            <w:lang w:val="en-US"/>
          </w:rPr>
          <w:t>3</w:t>
        </w:r>
        <w:r w:rsidRPr="004134C1">
          <w:rPr>
            <w:noProof/>
            <w:webHidden/>
            <w:lang w:val="en-US"/>
          </w:rPr>
          <w:fldChar w:fldCharType="end"/>
        </w:r>
      </w:hyperlink>
    </w:p>
    <w:p w14:paraId="498CB2D0" w14:textId="66E3A5F1"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40" w:history="1">
        <w:r w:rsidRPr="004134C1">
          <w:rPr>
            <w:rStyle w:val="Hyperlink"/>
            <w:noProof/>
            <w:lang w:val="en-US"/>
          </w:rPr>
          <w:t>4.4</w:t>
        </w:r>
        <w:r w:rsidRPr="004134C1">
          <w:rPr>
            <w:rFonts w:asciiTheme="minorHAnsi" w:eastAsiaTheme="minorEastAsia" w:hAnsiTheme="minorHAnsi" w:cstheme="minorBidi"/>
            <w:noProof/>
            <w:sz w:val="22"/>
            <w:szCs w:val="22"/>
            <w:lang w:val="en-US"/>
          </w:rPr>
          <w:tab/>
        </w:r>
        <w:r w:rsidRPr="004134C1">
          <w:rPr>
            <w:rStyle w:val="Hyperlink"/>
            <w:noProof/>
            <w:lang w:val="en-US"/>
          </w:rPr>
          <w:t>Enhetstesting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_Toc135722740 \h </w:instrText>
        </w:r>
        <w:r w:rsidRPr="004134C1">
          <w:rPr>
            <w:noProof/>
            <w:webHidden/>
            <w:lang w:val="en-US"/>
          </w:rPr>
        </w:r>
        <w:r w:rsidRPr="004134C1">
          <w:rPr>
            <w:noProof/>
            <w:webHidden/>
            <w:lang w:val="en-US"/>
          </w:rPr>
          <w:fldChar w:fldCharType="separate"/>
        </w:r>
        <w:r w:rsidR="00DA4653" w:rsidRPr="004134C1">
          <w:rPr>
            <w:noProof/>
            <w:webHidden/>
            <w:lang w:val="en-US"/>
          </w:rPr>
          <w:t>3</w:t>
        </w:r>
        <w:r w:rsidRPr="004134C1">
          <w:rPr>
            <w:noProof/>
            <w:webHidden/>
            <w:lang w:val="en-US"/>
          </w:rPr>
          <w:fldChar w:fldCharType="end"/>
        </w:r>
      </w:hyperlink>
    </w:p>
    <w:p w14:paraId="35B4C249" w14:textId="393C068A"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41" w:history="1">
        <w:r w:rsidRPr="004134C1">
          <w:rPr>
            <w:rStyle w:val="Hyperlink"/>
            <w:noProof/>
            <w:lang w:val="en-US"/>
          </w:rPr>
          <w:t>5</w:t>
        </w:r>
        <w:r w:rsidRPr="004134C1">
          <w:rPr>
            <w:rFonts w:asciiTheme="minorHAnsi" w:eastAsiaTheme="minorEastAsia" w:hAnsiTheme="minorHAnsi" w:cstheme="minorBidi"/>
            <w:noProof/>
            <w:sz w:val="22"/>
            <w:szCs w:val="22"/>
            <w:lang w:val="en-US"/>
          </w:rPr>
          <w:tab/>
        </w:r>
        <w:r w:rsidRPr="004134C1">
          <w:rPr>
            <w:rStyle w:val="Hyperlink"/>
            <w:noProof/>
            <w:lang w:val="en-US"/>
          </w:rPr>
          <w:t>Kravspesifikasjon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_Toc135722741 \h </w:instrText>
        </w:r>
        <w:r w:rsidRPr="004134C1">
          <w:rPr>
            <w:noProof/>
            <w:webHidden/>
            <w:lang w:val="en-US"/>
          </w:rPr>
        </w:r>
        <w:r w:rsidRPr="004134C1">
          <w:rPr>
            <w:noProof/>
            <w:webHidden/>
            <w:lang w:val="en-US"/>
          </w:rPr>
          <w:fldChar w:fldCharType="separate"/>
        </w:r>
        <w:r w:rsidR="00DA4653" w:rsidRPr="004134C1">
          <w:rPr>
            <w:noProof/>
            <w:webHidden/>
            <w:lang w:val="en-US"/>
          </w:rPr>
          <w:t>4</w:t>
        </w:r>
        <w:r w:rsidRPr="004134C1">
          <w:rPr>
            <w:noProof/>
            <w:webHidden/>
            <w:lang w:val="en-US"/>
          </w:rPr>
          <w:fldChar w:fldCharType="end"/>
        </w:r>
      </w:hyperlink>
    </w:p>
    <w:p w14:paraId="728E337F" w14:textId="2877DFF8"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42" w:history="1">
        <w:r w:rsidRPr="004134C1">
          <w:rPr>
            <w:rStyle w:val="Hyperlink"/>
            <w:noProof/>
            <w:lang w:val="en-US"/>
          </w:rPr>
          <w:t>5.1</w:t>
        </w:r>
        <w:r w:rsidRPr="004134C1">
          <w:rPr>
            <w:rFonts w:asciiTheme="minorHAnsi" w:eastAsiaTheme="minorEastAsia" w:hAnsiTheme="minorHAnsi" w:cstheme="minorBidi"/>
            <w:noProof/>
            <w:sz w:val="22"/>
            <w:szCs w:val="22"/>
            <w:lang w:val="en-US"/>
          </w:rPr>
          <w:tab/>
        </w:r>
        <w:r w:rsidRPr="004134C1">
          <w:rPr>
            <w:rStyle w:val="Hyperlink"/>
            <w:noProof/>
            <w:lang w:val="en-US"/>
          </w:rPr>
          <w:t>Funksjonelle krav</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_Toc135722742 \h </w:instrText>
        </w:r>
        <w:r w:rsidRPr="004134C1">
          <w:rPr>
            <w:noProof/>
            <w:webHidden/>
            <w:lang w:val="en-US"/>
          </w:rPr>
        </w:r>
        <w:r w:rsidRPr="004134C1">
          <w:rPr>
            <w:noProof/>
            <w:webHidden/>
            <w:lang w:val="en-US"/>
          </w:rPr>
          <w:fldChar w:fldCharType="separate"/>
        </w:r>
        <w:r w:rsidR="00DA4653" w:rsidRPr="004134C1">
          <w:rPr>
            <w:noProof/>
            <w:webHidden/>
            <w:lang w:val="en-US"/>
          </w:rPr>
          <w:t>4</w:t>
        </w:r>
        <w:r w:rsidRPr="004134C1">
          <w:rPr>
            <w:noProof/>
            <w:webHidden/>
            <w:lang w:val="en-US"/>
          </w:rPr>
          <w:fldChar w:fldCharType="end"/>
        </w:r>
      </w:hyperlink>
    </w:p>
    <w:p w14:paraId="545A8C31" w14:textId="0F3B7440"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3" w:history="1">
        <w:r w:rsidRPr="004134C1">
          <w:rPr>
            <w:rStyle w:val="Hyperlink"/>
            <w:noProof/>
            <w:lang w:val="en-US"/>
          </w:rPr>
          <w:t>5.1.1</w:t>
        </w:r>
        <w:r w:rsidRPr="004134C1">
          <w:rPr>
            <w:rFonts w:asciiTheme="minorHAnsi" w:eastAsiaTheme="minorEastAsia" w:hAnsiTheme="minorHAnsi" w:cstheme="minorBidi"/>
            <w:noProof/>
            <w:sz w:val="22"/>
            <w:szCs w:val="22"/>
            <w:lang w:val="en-US"/>
          </w:rPr>
          <w:tab/>
        </w:r>
        <w:r w:rsidRPr="004134C1">
          <w:rPr>
            <w:rStyle w:val="Hyperlink"/>
            <w:noProof/>
            <w:lang w:val="en-US"/>
          </w:rPr>
          <w:t>Link-klassen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_Toc135722743 \h </w:instrText>
        </w:r>
        <w:r w:rsidRPr="004134C1">
          <w:rPr>
            <w:noProof/>
            <w:webHidden/>
            <w:lang w:val="en-US"/>
          </w:rPr>
        </w:r>
        <w:r w:rsidRPr="004134C1">
          <w:rPr>
            <w:noProof/>
            <w:webHidden/>
            <w:lang w:val="en-US"/>
          </w:rPr>
          <w:fldChar w:fldCharType="separate"/>
        </w:r>
        <w:r w:rsidR="00DA4653" w:rsidRPr="004134C1">
          <w:rPr>
            <w:noProof/>
            <w:webHidden/>
            <w:lang w:val="en-US"/>
          </w:rPr>
          <w:t>4</w:t>
        </w:r>
        <w:r w:rsidRPr="004134C1">
          <w:rPr>
            <w:noProof/>
            <w:webHidden/>
            <w:lang w:val="en-US"/>
          </w:rPr>
          <w:fldChar w:fldCharType="end"/>
        </w:r>
      </w:hyperlink>
    </w:p>
    <w:p w14:paraId="30C113C9" w14:textId="28280064"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4" w:history="1">
        <w:r w:rsidRPr="004134C1">
          <w:rPr>
            <w:rStyle w:val="Hyperlink"/>
            <w:noProof/>
            <w:lang w:val="en-US"/>
          </w:rPr>
          <w:t>5.1.2</w:t>
        </w:r>
        <w:r w:rsidRPr="004134C1">
          <w:rPr>
            <w:rFonts w:asciiTheme="minorHAnsi" w:eastAsiaTheme="minorEastAsia" w:hAnsiTheme="minorHAnsi" w:cstheme="minorBidi"/>
            <w:noProof/>
            <w:sz w:val="22"/>
            <w:szCs w:val="22"/>
            <w:lang w:val="en-US"/>
          </w:rPr>
          <w:tab/>
        </w:r>
        <w:r w:rsidRPr="004134C1">
          <w:rPr>
            <w:rStyle w:val="Hyperlink"/>
            <w:noProof/>
            <w:lang w:val="en-US"/>
          </w:rPr>
          <w:t>Passage-klassen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_Toc135722744 \h </w:instrText>
        </w:r>
        <w:r w:rsidRPr="004134C1">
          <w:rPr>
            <w:noProof/>
            <w:webHidden/>
            <w:lang w:val="en-US"/>
          </w:rPr>
        </w:r>
        <w:r w:rsidRPr="004134C1">
          <w:rPr>
            <w:noProof/>
            <w:webHidden/>
            <w:lang w:val="en-US"/>
          </w:rPr>
          <w:fldChar w:fldCharType="separate"/>
        </w:r>
        <w:r w:rsidR="00DA4653" w:rsidRPr="004134C1">
          <w:rPr>
            <w:noProof/>
            <w:webHidden/>
            <w:lang w:val="en-US"/>
          </w:rPr>
          <w:t>5</w:t>
        </w:r>
        <w:r w:rsidRPr="004134C1">
          <w:rPr>
            <w:noProof/>
            <w:webHidden/>
            <w:lang w:val="en-US"/>
          </w:rPr>
          <w:fldChar w:fldCharType="end"/>
        </w:r>
      </w:hyperlink>
    </w:p>
    <w:p w14:paraId="7A20D3A4" w14:textId="21512FDA"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5" w:history="1">
        <w:r w:rsidRPr="004134C1">
          <w:rPr>
            <w:rStyle w:val="Hyperlink"/>
            <w:noProof/>
            <w:lang w:val="en-US"/>
          </w:rPr>
          <w:t>5.1.3</w:t>
        </w:r>
        <w:r w:rsidRPr="004134C1">
          <w:rPr>
            <w:rFonts w:asciiTheme="minorHAnsi" w:eastAsiaTheme="minorEastAsia" w:hAnsiTheme="minorHAnsi" w:cstheme="minorBidi"/>
            <w:noProof/>
            <w:sz w:val="22"/>
            <w:szCs w:val="22"/>
            <w:lang w:val="en-US"/>
          </w:rPr>
          <w:tab/>
        </w:r>
        <w:r w:rsidRPr="004134C1">
          <w:rPr>
            <w:rStyle w:val="Hyperlink"/>
            <w:noProof/>
            <w:lang w:val="en-US"/>
          </w:rPr>
          <w:t>Story-klassen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_Toc135722745 \h </w:instrText>
        </w:r>
        <w:r w:rsidRPr="004134C1">
          <w:rPr>
            <w:noProof/>
            <w:webHidden/>
            <w:lang w:val="en-US"/>
          </w:rPr>
        </w:r>
        <w:r w:rsidRPr="004134C1">
          <w:rPr>
            <w:noProof/>
            <w:webHidden/>
            <w:lang w:val="en-US"/>
          </w:rPr>
          <w:fldChar w:fldCharType="separate"/>
        </w:r>
        <w:r w:rsidR="00DA4653" w:rsidRPr="004134C1">
          <w:rPr>
            <w:noProof/>
            <w:webHidden/>
            <w:lang w:val="en-US"/>
          </w:rPr>
          <w:t>6</w:t>
        </w:r>
        <w:r w:rsidRPr="004134C1">
          <w:rPr>
            <w:noProof/>
            <w:webHidden/>
            <w:lang w:val="en-US"/>
          </w:rPr>
          <w:fldChar w:fldCharType="end"/>
        </w:r>
      </w:hyperlink>
    </w:p>
    <w:p w14:paraId="586441AC" w14:textId="63D23971"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6" w:history="1">
        <w:r w:rsidRPr="004134C1">
          <w:rPr>
            <w:rStyle w:val="Hyperlink"/>
            <w:noProof/>
            <w:lang w:val="en-US"/>
          </w:rPr>
          <w:t>5.1.4</w:t>
        </w:r>
        <w:r w:rsidRPr="004134C1">
          <w:rPr>
            <w:rFonts w:asciiTheme="minorHAnsi" w:eastAsiaTheme="minorEastAsia" w:hAnsiTheme="minorHAnsi" w:cstheme="minorBidi"/>
            <w:noProof/>
            <w:sz w:val="22"/>
            <w:szCs w:val="22"/>
            <w:lang w:val="en-US"/>
          </w:rPr>
          <w:tab/>
        </w:r>
        <w:r w:rsidRPr="004134C1">
          <w:rPr>
            <w:rStyle w:val="Hyperlink"/>
            <w:noProof/>
            <w:lang w:val="en-US"/>
          </w:rPr>
          <w:t>Player-klassen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_Toc135722746 \h </w:instrText>
        </w:r>
        <w:r w:rsidRPr="004134C1">
          <w:rPr>
            <w:noProof/>
            <w:webHidden/>
            <w:lang w:val="en-US"/>
          </w:rPr>
        </w:r>
        <w:r w:rsidRPr="004134C1">
          <w:rPr>
            <w:noProof/>
            <w:webHidden/>
            <w:lang w:val="en-US"/>
          </w:rPr>
          <w:fldChar w:fldCharType="separate"/>
        </w:r>
        <w:r w:rsidR="00DA4653" w:rsidRPr="004134C1">
          <w:rPr>
            <w:noProof/>
            <w:webHidden/>
            <w:lang w:val="en-US"/>
          </w:rPr>
          <w:t>7</w:t>
        </w:r>
        <w:r w:rsidRPr="004134C1">
          <w:rPr>
            <w:noProof/>
            <w:webHidden/>
            <w:lang w:val="en-US"/>
          </w:rPr>
          <w:fldChar w:fldCharType="end"/>
        </w:r>
      </w:hyperlink>
    </w:p>
    <w:p w14:paraId="19385082" w14:textId="7FBCB87E"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7" w:history="1">
        <w:r w:rsidRPr="004134C1">
          <w:rPr>
            <w:rStyle w:val="Hyperlink"/>
            <w:noProof/>
            <w:lang w:val="en-US"/>
          </w:rPr>
          <w:t>5.1.5</w:t>
        </w:r>
        <w:r w:rsidRPr="004134C1">
          <w:rPr>
            <w:rFonts w:asciiTheme="minorHAnsi" w:eastAsiaTheme="minorEastAsia" w:hAnsiTheme="minorHAnsi" w:cstheme="minorBidi"/>
            <w:noProof/>
            <w:sz w:val="22"/>
            <w:szCs w:val="22"/>
            <w:lang w:val="en-US"/>
          </w:rPr>
          <w:tab/>
        </w:r>
        <w:r w:rsidRPr="004134C1">
          <w:rPr>
            <w:rStyle w:val="Hyperlink"/>
            <w:noProof/>
            <w:lang w:val="en-US"/>
          </w:rPr>
          <w:t>Game-klassen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_Toc135722747 \h </w:instrText>
        </w:r>
        <w:r w:rsidRPr="004134C1">
          <w:rPr>
            <w:noProof/>
            <w:webHidden/>
            <w:lang w:val="en-US"/>
          </w:rPr>
        </w:r>
        <w:r w:rsidRPr="004134C1">
          <w:rPr>
            <w:noProof/>
            <w:webHidden/>
            <w:lang w:val="en-US"/>
          </w:rPr>
          <w:fldChar w:fldCharType="separate"/>
        </w:r>
        <w:r w:rsidR="00DA4653" w:rsidRPr="004134C1">
          <w:rPr>
            <w:noProof/>
            <w:webHidden/>
            <w:lang w:val="en-US"/>
          </w:rPr>
          <w:t>7</w:t>
        </w:r>
        <w:r w:rsidRPr="004134C1">
          <w:rPr>
            <w:noProof/>
            <w:webHidden/>
            <w:lang w:val="en-US"/>
          </w:rPr>
          <w:fldChar w:fldCharType="end"/>
        </w:r>
      </w:hyperlink>
    </w:p>
    <w:p w14:paraId="207549B8" w14:textId="15ECD7B2"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8" w:history="1">
        <w:r w:rsidRPr="004134C1">
          <w:rPr>
            <w:rStyle w:val="Hyperlink"/>
            <w:noProof/>
            <w:lang w:val="en-US"/>
          </w:rPr>
          <w:t>5.1.6</w:t>
        </w:r>
        <w:r w:rsidRPr="004134C1">
          <w:rPr>
            <w:rFonts w:asciiTheme="minorHAnsi" w:eastAsiaTheme="minorEastAsia" w:hAnsiTheme="minorHAnsi" w:cstheme="minorBidi"/>
            <w:noProof/>
            <w:sz w:val="22"/>
            <w:szCs w:val="22"/>
            <w:lang w:val="en-US"/>
          </w:rPr>
          <w:tab/>
        </w:r>
        <w:r w:rsidRPr="004134C1">
          <w:rPr>
            <w:rStyle w:val="Hyperlink"/>
            <w:noProof/>
            <w:lang w:val="en-US"/>
          </w:rPr>
          <w:t>Action-interfacet og Action-klasser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_Toc135722748 \h </w:instrText>
        </w:r>
        <w:r w:rsidRPr="004134C1">
          <w:rPr>
            <w:noProof/>
            <w:webHidden/>
            <w:lang w:val="en-US"/>
          </w:rPr>
        </w:r>
        <w:r w:rsidRPr="004134C1">
          <w:rPr>
            <w:noProof/>
            <w:webHidden/>
            <w:lang w:val="en-US"/>
          </w:rPr>
          <w:fldChar w:fldCharType="separate"/>
        </w:r>
        <w:r w:rsidR="00DA4653" w:rsidRPr="004134C1">
          <w:rPr>
            <w:noProof/>
            <w:webHidden/>
            <w:lang w:val="en-US"/>
          </w:rPr>
          <w:t>8</w:t>
        </w:r>
        <w:r w:rsidRPr="004134C1">
          <w:rPr>
            <w:noProof/>
            <w:webHidden/>
            <w:lang w:val="en-US"/>
          </w:rPr>
          <w:fldChar w:fldCharType="end"/>
        </w:r>
      </w:hyperlink>
    </w:p>
    <w:p w14:paraId="4E99DE0D" w14:textId="4A8F4E6A" w:rsidR="00771C8A" w:rsidRPr="004134C1" w:rsidRDefault="00771C8A">
      <w:pPr>
        <w:pStyle w:val="TOC3"/>
        <w:tabs>
          <w:tab w:val="left" w:pos="1320"/>
          <w:tab w:val="right" w:leader="dot" w:pos="9060"/>
        </w:tabs>
        <w:rPr>
          <w:rFonts w:asciiTheme="minorHAnsi" w:eastAsiaTheme="minorEastAsia" w:hAnsiTheme="minorHAnsi" w:cstheme="minorBidi"/>
          <w:noProof/>
          <w:sz w:val="22"/>
          <w:szCs w:val="22"/>
          <w:lang w:val="en-US"/>
        </w:rPr>
      </w:pPr>
      <w:hyperlink w:anchor="_Toc135722749" w:history="1">
        <w:r w:rsidRPr="004134C1">
          <w:rPr>
            <w:rStyle w:val="Hyperlink"/>
            <w:noProof/>
            <w:lang w:val="en-US"/>
          </w:rPr>
          <w:t>5.1.7</w:t>
        </w:r>
        <w:r w:rsidRPr="004134C1">
          <w:rPr>
            <w:rFonts w:asciiTheme="minorHAnsi" w:eastAsiaTheme="minorEastAsia" w:hAnsiTheme="minorHAnsi" w:cstheme="minorBidi"/>
            <w:noProof/>
            <w:sz w:val="22"/>
            <w:szCs w:val="22"/>
            <w:lang w:val="en-US"/>
          </w:rPr>
          <w:tab/>
        </w:r>
        <w:r w:rsidRPr="004134C1">
          <w:rPr>
            <w:rStyle w:val="Hyperlink"/>
            <w:noProof/>
            <w:lang w:val="en-US"/>
          </w:rPr>
          <w:t>Goal-interfacet og Goal-klasser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_Toc135722749 \h </w:instrText>
        </w:r>
        <w:r w:rsidRPr="004134C1">
          <w:rPr>
            <w:noProof/>
            <w:webHidden/>
            <w:lang w:val="en-US"/>
          </w:rPr>
        </w:r>
        <w:r w:rsidRPr="004134C1">
          <w:rPr>
            <w:noProof/>
            <w:webHidden/>
            <w:lang w:val="en-US"/>
          </w:rPr>
          <w:fldChar w:fldCharType="separate"/>
        </w:r>
        <w:r w:rsidR="00DA4653" w:rsidRPr="004134C1">
          <w:rPr>
            <w:noProof/>
            <w:webHidden/>
            <w:lang w:val="en-US"/>
          </w:rPr>
          <w:t>8</w:t>
        </w:r>
        <w:r w:rsidRPr="004134C1">
          <w:rPr>
            <w:noProof/>
            <w:webHidden/>
            <w:lang w:val="en-US"/>
          </w:rPr>
          <w:fldChar w:fldCharType="end"/>
        </w:r>
      </w:hyperlink>
    </w:p>
    <w:p w14:paraId="7FE87A20" w14:textId="429DC5B8"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0" w:history="1">
        <w:r w:rsidRPr="004134C1">
          <w:rPr>
            <w:rStyle w:val="Hyperlink"/>
            <w:noProof/>
            <w:lang w:val="en-US"/>
          </w:rPr>
          <w:t>5.2</w:t>
        </w:r>
        <w:r w:rsidRPr="004134C1">
          <w:rPr>
            <w:rFonts w:asciiTheme="minorHAnsi" w:eastAsiaTheme="minorEastAsia" w:hAnsiTheme="minorHAnsi" w:cstheme="minorBidi"/>
            <w:noProof/>
            <w:sz w:val="22"/>
            <w:szCs w:val="22"/>
            <w:lang w:val="en-US"/>
          </w:rPr>
          <w:tab/>
        </w:r>
        <w:r w:rsidRPr="004134C1">
          <w:rPr>
            <w:rStyle w:val="Hyperlink"/>
            <w:noProof/>
            <w:lang w:val="en-US"/>
          </w:rPr>
          <w:t>Krav til filhåndtering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_Toc135722750 \h </w:instrText>
        </w:r>
        <w:r w:rsidRPr="004134C1">
          <w:rPr>
            <w:noProof/>
            <w:webHidden/>
            <w:lang w:val="en-US"/>
          </w:rPr>
        </w:r>
        <w:r w:rsidRPr="004134C1">
          <w:rPr>
            <w:noProof/>
            <w:webHidden/>
            <w:lang w:val="en-US"/>
          </w:rPr>
          <w:fldChar w:fldCharType="separate"/>
        </w:r>
        <w:r w:rsidR="00DA4653" w:rsidRPr="004134C1">
          <w:rPr>
            <w:noProof/>
            <w:webHidden/>
            <w:lang w:val="en-US"/>
          </w:rPr>
          <w:t>9</w:t>
        </w:r>
        <w:r w:rsidRPr="004134C1">
          <w:rPr>
            <w:noProof/>
            <w:webHidden/>
            <w:lang w:val="en-US"/>
          </w:rPr>
          <w:fldChar w:fldCharType="end"/>
        </w:r>
      </w:hyperlink>
    </w:p>
    <w:p w14:paraId="14A222ED" w14:textId="3AF2C279"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1" w:history="1">
        <w:r w:rsidRPr="004134C1">
          <w:rPr>
            <w:rStyle w:val="Hyperlink"/>
            <w:noProof/>
            <w:lang w:val="en-US"/>
          </w:rPr>
          <w:t>5.3</w:t>
        </w:r>
        <w:r w:rsidRPr="004134C1">
          <w:rPr>
            <w:rFonts w:asciiTheme="minorHAnsi" w:eastAsiaTheme="minorEastAsia" w:hAnsiTheme="minorHAnsi" w:cstheme="minorBidi"/>
            <w:noProof/>
            <w:sz w:val="22"/>
            <w:szCs w:val="22"/>
            <w:lang w:val="en-US"/>
          </w:rPr>
          <w:tab/>
        </w:r>
        <w:r w:rsidRPr="004134C1">
          <w:rPr>
            <w:rStyle w:val="Hyperlink"/>
            <w:noProof/>
            <w:lang w:val="en-US"/>
          </w:rPr>
          <w:t>Krav til brukergrensesnitt (GUI)</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_Toc135722751 \h </w:instrText>
        </w:r>
        <w:r w:rsidRPr="004134C1">
          <w:rPr>
            <w:noProof/>
            <w:webHidden/>
            <w:lang w:val="en-US"/>
          </w:rPr>
        </w:r>
        <w:r w:rsidRPr="004134C1">
          <w:rPr>
            <w:noProof/>
            <w:webHidden/>
            <w:lang w:val="en-US"/>
          </w:rPr>
          <w:fldChar w:fldCharType="separate"/>
        </w:r>
        <w:r w:rsidR="00DA4653" w:rsidRPr="004134C1">
          <w:rPr>
            <w:noProof/>
            <w:webHidden/>
            <w:lang w:val="en-US"/>
          </w:rPr>
          <w:t>9</w:t>
        </w:r>
        <w:r w:rsidRPr="004134C1">
          <w:rPr>
            <w:noProof/>
            <w:webHidden/>
            <w:lang w:val="en-US"/>
          </w:rPr>
          <w:fldChar w:fldCharType="end"/>
        </w:r>
      </w:hyperlink>
    </w:p>
    <w:p w14:paraId="2B2296F8" w14:textId="4D6371B7"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2" w:history="1">
        <w:r w:rsidRPr="004134C1">
          <w:rPr>
            <w:rStyle w:val="Hyperlink"/>
            <w:noProof/>
            <w:lang w:val="en-US"/>
          </w:rPr>
          <w:t>5.4</w:t>
        </w:r>
        <w:r w:rsidRPr="004134C1">
          <w:rPr>
            <w:rFonts w:asciiTheme="minorHAnsi" w:eastAsiaTheme="minorEastAsia" w:hAnsiTheme="minorHAnsi" w:cstheme="minorBidi"/>
            <w:noProof/>
            <w:sz w:val="22"/>
            <w:szCs w:val="22"/>
            <w:lang w:val="en-US"/>
          </w:rPr>
          <w:tab/>
        </w:r>
        <w:r w:rsidRPr="004134C1">
          <w:rPr>
            <w:rStyle w:val="Hyperlink"/>
            <w:noProof/>
            <w:lang w:val="en-US"/>
          </w:rPr>
          <w:t>Tekniske krav</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_Toc135722752 \h </w:instrText>
        </w:r>
        <w:r w:rsidRPr="004134C1">
          <w:rPr>
            <w:noProof/>
            <w:webHidden/>
            <w:lang w:val="en-US"/>
          </w:rPr>
        </w:r>
        <w:r w:rsidRPr="004134C1">
          <w:rPr>
            <w:noProof/>
            <w:webHidden/>
            <w:lang w:val="en-US"/>
          </w:rPr>
          <w:fldChar w:fldCharType="separate"/>
        </w:r>
        <w:r w:rsidR="00DA4653" w:rsidRPr="004134C1">
          <w:rPr>
            <w:noProof/>
            <w:webHidden/>
            <w:lang w:val="en-US"/>
          </w:rPr>
          <w:t>9</w:t>
        </w:r>
        <w:r w:rsidRPr="004134C1">
          <w:rPr>
            <w:noProof/>
            <w:webHidden/>
            <w:lang w:val="en-US"/>
          </w:rPr>
          <w:fldChar w:fldCharType="end"/>
        </w:r>
      </w:hyperlink>
    </w:p>
    <w:p w14:paraId="69067CC3" w14:textId="6E12944E"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53" w:history="1">
        <w:r w:rsidRPr="004134C1">
          <w:rPr>
            <w:rStyle w:val="Hyperlink"/>
            <w:noProof/>
            <w:lang w:val="en-US"/>
          </w:rPr>
          <w:t>6</w:t>
        </w:r>
        <w:r w:rsidRPr="004134C1">
          <w:rPr>
            <w:rFonts w:asciiTheme="minorHAnsi" w:eastAsiaTheme="minorEastAsia" w:hAnsiTheme="minorHAnsi" w:cstheme="minorBidi"/>
            <w:noProof/>
            <w:sz w:val="22"/>
            <w:szCs w:val="22"/>
            <w:lang w:val="en-US"/>
          </w:rPr>
          <w:tab/>
        </w:r>
        <w:r w:rsidRPr="004134C1">
          <w:rPr>
            <w:rStyle w:val="Hyperlink"/>
            <w:noProof/>
            <w:lang w:val="en-US"/>
          </w:rPr>
          <w:t>Teknisk Design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_Toc135722753 \h </w:instrText>
        </w:r>
        <w:r w:rsidRPr="004134C1">
          <w:rPr>
            <w:noProof/>
            <w:webHidden/>
            <w:lang w:val="en-US"/>
          </w:rPr>
        </w:r>
        <w:r w:rsidRPr="004134C1">
          <w:rPr>
            <w:noProof/>
            <w:webHidden/>
            <w:lang w:val="en-US"/>
          </w:rPr>
          <w:fldChar w:fldCharType="separate"/>
        </w:r>
        <w:r w:rsidR="00DA4653" w:rsidRPr="004134C1">
          <w:rPr>
            <w:noProof/>
            <w:webHidden/>
            <w:lang w:val="en-US"/>
          </w:rPr>
          <w:t>10</w:t>
        </w:r>
        <w:r w:rsidRPr="004134C1">
          <w:rPr>
            <w:noProof/>
            <w:webHidden/>
            <w:lang w:val="en-US"/>
          </w:rPr>
          <w:fldChar w:fldCharType="end"/>
        </w:r>
      </w:hyperlink>
    </w:p>
    <w:p w14:paraId="38ED286C" w14:textId="2BFFB04C"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54" w:history="1">
        <w:r w:rsidRPr="004134C1">
          <w:rPr>
            <w:rStyle w:val="Hyperlink"/>
            <w:noProof/>
            <w:lang w:val="en-US"/>
          </w:rPr>
          <w:t>7</w:t>
        </w:r>
        <w:r w:rsidRPr="004134C1">
          <w:rPr>
            <w:rFonts w:asciiTheme="minorHAnsi" w:eastAsiaTheme="minorEastAsia" w:hAnsiTheme="minorHAnsi" w:cstheme="minorBidi"/>
            <w:noProof/>
            <w:sz w:val="22"/>
            <w:szCs w:val="22"/>
            <w:lang w:val="en-US"/>
          </w:rPr>
          <w:tab/>
        </w:r>
        <w:r w:rsidRPr="004134C1">
          <w:rPr>
            <w:rStyle w:val="Hyperlink"/>
            <w:noProof/>
            <w:lang w:val="en-US"/>
          </w:rPr>
          <w:t>Utviklingsprosess</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_Toc135722754 \h </w:instrText>
        </w:r>
        <w:r w:rsidRPr="004134C1">
          <w:rPr>
            <w:noProof/>
            <w:webHidden/>
            <w:lang w:val="en-US"/>
          </w:rPr>
        </w:r>
        <w:r w:rsidRPr="004134C1">
          <w:rPr>
            <w:noProof/>
            <w:webHidden/>
            <w:lang w:val="en-US"/>
          </w:rPr>
          <w:fldChar w:fldCharType="separate"/>
        </w:r>
        <w:r w:rsidR="00DA4653" w:rsidRPr="004134C1">
          <w:rPr>
            <w:noProof/>
            <w:webHidden/>
            <w:lang w:val="en-US"/>
          </w:rPr>
          <w:t>10</w:t>
        </w:r>
        <w:r w:rsidRPr="004134C1">
          <w:rPr>
            <w:noProof/>
            <w:webHidden/>
            <w:lang w:val="en-US"/>
          </w:rPr>
          <w:fldChar w:fldCharType="end"/>
        </w:r>
      </w:hyperlink>
    </w:p>
    <w:p w14:paraId="7D347A11" w14:textId="29B1A8B9"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5" w:history="1">
        <w:r w:rsidRPr="004134C1">
          <w:rPr>
            <w:rStyle w:val="Hyperlink"/>
            <w:noProof/>
            <w:lang w:val="en-US"/>
          </w:rPr>
          <w:t>7.1</w:t>
        </w:r>
        <w:r w:rsidRPr="004134C1">
          <w:rPr>
            <w:rFonts w:asciiTheme="minorHAnsi" w:eastAsiaTheme="minorEastAsia" w:hAnsiTheme="minorHAnsi" w:cstheme="minorBidi"/>
            <w:noProof/>
            <w:sz w:val="22"/>
            <w:szCs w:val="22"/>
            <w:lang w:val="en-US"/>
          </w:rPr>
          <w:tab/>
        </w:r>
        <w:r w:rsidRPr="004134C1">
          <w:rPr>
            <w:rStyle w:val="Hyperlink"/>
            <w:noProof/>
            <w:lang w:val="en-US"/>
          </w:rPr>
          <w:t>Idémyldring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_Toc135722755 \h </w:instrText>
        </w:r>
        <w:r w:rsidRPr="004134C1">
          <w:rPr>
            <w:noProof/>
            <w:webHidden/>
            <w:lang w:val="en-US"/>
          </w:rPr>
        </w:r>
        <w:r w:rsidRPr="004134C1">
          <w:rPr>
            <w:noProof/>
            <w:webHidden/>
            <w:lang w:val="en-US"/>
          </w:rPr>
          <w:fldChar w:fldCharType="separate"/>
        </w:r>
        <w:r w:rsidR="00DA4653" w:rsidRPr="004134C1">
          <w:rPr>
            <w:noProof/>
            <w:webHidden/>
            <w:lang w:val="en-US"/>
          </w:rPr>
          <w:t>10</w:t>
        </w:r>
        <w:r w:rsidRPr="004134C1">
          <w:rPr>
            <w:noProof/>
            <w:webHidden/>
            <w:lang w:val="en-US"/>
          </w:rPr>
          <w:fldChar w:fldCharType="end"/>
        </w:r>
      </w:hyperlink>
    </w:p>
    <w:p w14:paraId="613BDF47" w14:textId="3900F11D"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6" w:history="1">
        <w:r w:rsidRPr="004134C1">
          <w:rPr>
            <w:rStyle w:val="Hyperlink"/>
            <w:noProof/>
            <w:lang w:val="en-US"/>
          </w:rPr>
          <w:t>7.2</w:t>
        </w:r>
        <w:r w:rsidRPr="004134C1">
          <w:rPr>
            <w:rFonts w:asciiTheme="minorHAnsi" w:eastAsiaTheme="minorEastAsia" w:hAnsiTheme="minorHAnsi" w:cstheme="minorBidi"/>
            <w:noProof/>
            <w:sz w:val="22"/>
            <w:szCs w:val="22"/>
            <w:lang w:val="en-US"/>
          </w:rPr>
          <w:tab/>
        </w:r>
        <w:r w:rsidRPr="004134C1">
          <w:rPr>
            <w:rStyle w:val="Hyperlink"/>
            <w:noProof/>
            <w:lang w:val="en-US"/>
          </w:rPr>
          <w:t>Programmering av modellen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_Toc135722756 \h </w:instrText>
        </w:r>
        <w:r w:rsidRPr="004134C1">
          <w:rPr>
            <w:noProof/>
            <w:webHidden/>
            <w:lang w:val="en-US"/>
          </w:rPr>
        </w:r>
        <w:r w:rsidRPr="004134C1">
          <w:rPr>
            <w:noProof/>
            <w:webHidden/>
            <w:lang w:val="en-US"/>
          </w:rPr>
          <w:fldChar w:fldCharType="separate"/>
        </w:r>
        <w:r w:rsidR="00DA4653" w:rsidRPr="004134C1">
          <w:rPr>
            <w:noProof/>
            <w:webHidden/>
            <w:lang w:val="en-US"/>
          </w:rPr>
          <w:t>10</w:t>
        </w:r>
        <w:r w:rsidRPr="004134C1">
          <w:rPr>
            <w:noProof/>
            <w:webHidden/>
            <w:lang w:val="en-US"/>
          </w:rPr>
          <w:fldChar w:fldCharType="end"/>
        </w:r>
      </w:hyperlink>
    </w:p>
    <w:p w14:paraId="50F17F6F" w14:textId="40343A43"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7" w:history="1">
        <w:r w:rsidRPr="004134C1">
          <w:rPr>
            <w:rStyle w:val="Hyperlink"/>
            <w:noProof/>
            <w:lang w:val="en-US"/>
          </w:rPr>
          <w:t>7.3</w:t>
        </w:r>
        <w:r w:rsidRPr="004134C1">
          <w:rPr>
            <w:rFonts w:asciiTheme="minorHAnsi" w:eastAsiaTheme="minorEastAsia" w:hAnsiTheme="minorHAnsi" w:cstheme="minorBidi"/>
            <w:noProof/>
            <w:sz w:val="22"/>
            <w:szCs w:val="22"/>
            <w:lang w:val="en-US"/>
          </w:rPr>
          <w:tab/>
        </w:r>
        <w:r w:rsidRPr="004134C1">
          <w:rPr>
            <w:rStyle w:val="Hyperlink"/>
            <w:noProof/>
            <w:lang w:val="en-US"/>
          </w:rPr>
          <w:t>Programmering av GUI</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_Toc135722757 \h </w:instrText>
        </w:r>
        <w:r w:rsidRPr="004134C1">
          <w:rPr>
            <w:noProof/>
            <w:webHidden/>
            <w:lang w:val="en-US"/>
          </w:rPr>
        </w:r>
        <w:r w:rsidRPr="004134C1">
          <w:rPr>
            <w:noProof/>
            <w:webHidden/>
            <w:lang w:val="en-US"/>
          </w:rPr>
          <w:fldChar w:fldCharType="separate"/>
        </w:r>
        <w:r w:rsidR="00DA4653" w:rsidRPr="004134C1">
          <w:rPr>
            <w:noProof/>
            <w:webHidden/>
            <w:lang w:val="en-US"/>
          </w:rPr>
          <w:t>10</w:t>
        </w:r>
        <w:r w:rsidRPr="004134C1">
          <w:rPr>
            <w:noProof/>
            <w:webHidden/>
            <w:lang w:val="en-US"/>
          </w:rPr>
          <w:fldChar w:fldCharType="end"/>
        </w:r>
      </w:hyperlink>
    </w:p>
    <w:p w14:paraId="5BB29A97" w14:textId="177A4417"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58" w:history="1">
        <w:r w:rsidRPr="004134C1">
          <w:rPr>
            <w:rStyle w:val="Hyperlink"/>
            <w:noProof/>
            <w:lang w:val="en-US"/>
          </w:rPr>
          <w:t>8</w:t>
        </w:r>
        <w:r w:rsidRPr="004134C1">
          <w:rPr>
            <w:rFonts w:asciiTheme="minorHAnsi" w:eastAsiaTheme="minorEastAsia" w:hAnsiTheme="minorHAnsi" w:cstheme="minorBidi"/>
            <w:noProof/>
            <w:sz w:val="22"/>
            <w:szCs w:val="22"/>
            <w:lang w:val="en-US"/>
          </w:rPr>
          <w:tab/>
        </w:r>
        <w:r w:rsidRPr="004134C1">
          <w:rPr>
            <w:rStyle w:val="Hyperlink"/>
            <w:noProof/>
            <w:lang w:val="en-US"/>
          </w:rPr>
          <w:t>Implementasjon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_Toc135722758 \h </w:instrText>
        </w:r>
        <w:r w:rsidRPr="004134C1">
          <w:rPr>
            <w:noProof/>
            <w:webHidden/>
            <w:lang w:val="en-US"/>
          </w:rPr>
        </w:r>
        <w:r w:rsidRPr="004134C1">
          <w:rPr>
            <w:noProof/>
            <w:webHidden/>
            <w:lang w:val="en-US"/>
          </w:rPr>
          <w:fldChar w:fldCharType="separate"/>
        </w:r>
        <w:r w:rsidR="00DA4653" w:rsidRPr="004134C1">
          <w:rPr>
            <w:noProof/>
            <w:webHidden/>
            <w:lang w:val="en-US"/>
          </w:rPr>
          <w:t>11</w:t>
        </w:r>
        <w:r w:rsidRPr="004134C1">
          <w:rPr>
            <w:noProof/>
            <w:webHidden/>
            <w:lang w:val="en-US"/>
          </w:rPr>
          <w:fldChar w:fldCharType="end"/>
        </w:r>
      </w:hyperlink>
    </w:p>
    <w:p w14:paraId="6DE187D1" w14:textId="4756740C"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59" w:history="1">
        <w:r w:rsidRPr="004134C1">
          <w:rPr>
            <w:rStyle w:val="Hyperlink"/>
            <w:noProof/>
            <w:lang w:val="en-US"/>
          </w:rPr>
          <w:t>8.1</w:t>
        </w:r>
        <w:r w:rsidRPr="004134C1">
          <w:rPr>
            <w:rFonts w:asciiTheme="minorHAnsi" w:eastAsiaTheme="minorEastAsia" w:hAnsiTheme="minorHAnsi" w:cstheme="minorBidi"/>
            <w:noProof/>
            <w:sz w:val="22"/>
            <w:szCs w:val="22"/>
            <w:lang w:val="en-US"/>
          </w:rPr>
          <w:tab/>
        </w:r>
        <w:r w:rsidRPr="004134C1">
          <w:rPr>
            <w:rStyle w:val="Hyperlink"/>
            <w:noProof/>
            <w:lang w:val="en-US"/>
          </w:rPr>
          <w:t>Implementasjon av modellen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_Toc135722759 \h </w:instrText>
        </w:r>
        <w:r w:rsidRPr="004134C1">
          <w:rPr>
            <w:noProof/>
            <w:webHidden/>
            <w:lang w:val="en-US"/>
          </w:rPr>
        </w:r>
        <w:r w:rsidRPr="004134C1">
          <w:rPr>
            <w:noProof/>
            <w:webHidden/>
            <w:lang w:val="en-US"/>
          </w:rPr>
          <w:fldChar w:fldCharType="separate"/>
        </w:r>
        <w:r w:rsidR="00DA4653" w:rsidRPr="004134C1">
          <w:rPr>
            <w:noProof/>
            <w:webHidden/>
            <w:lang w:val="en-US"/>
          </w:rPr>
          <w:t>11</w:t>
        </w:r>
        <w:r w:rsidRPr="004134C1">
          <w:rPr>
            <w:noProof/>
            <w:webHidden/>
            <w:lang w:val="en-US"/>
          </w:rPr>
          <w:fldChar w:fldCharType="end"/>
        </w:r>
      </w:hyperlink>
    </w:p>
    <w:p w14:paraId="00244B86" w14:textId="7EF193CC"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60" w:history="1">
        <w:r w:rsidRPr="004134C1">
          <w:rPr>
            <w:rStyle w:val="Hyperlink"/>
            <w:noProof/>
            <w:lang w:val="en-US"/>
          </w:rPr>
          <w:t>8.2</w:t>
        </w:r>
        <w:r w:rsidRPr="004134C1">
          <w:rPr>
            <w:rFonts w:asciiTheme="minorHAnsi" w:eastAsiaTheme="minorEastAsia" w:hAnsiTheme="minorHAnsi" w:cstheme="minorBidi"/>
            <w:noProof/>
            <w:sz w:val="22"/>
            <w:szCs w:val="22"/>
            <w:lang w:val="en-US"/>
          </w:rPr>
          <w:tab/>
        </w:r>
        <w:r w:rsidRPr="004134C1">
          <w:rPr>
            <w:rStyle w:val="Hyperlink"/>
            <w:noProof/>
            <w:lang w:val="en-US"/>
          </w:rPr>
          <w:t>Implementasjon av GUI</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_Toc135722760 \h </w:instrText>
        </w:r>
        <w:r w:rsidRPr="004134C1">
          <w:rPr>
            <w:noProof/>
            <w:webHidden/>
            <w:lang w:val="en-US"/>
          </w:rPr>
        </w:r>
        <w:r w:rsidRPr="004134C1">
          <w:rPr>
            <w:noProof/>
            <w:webHidden/>
            <w:lang w:val="en-US"/>
          </w:rPr>
          <w:fldChar w:fldCharType="separate"/>
        </w:r>
        <w:r w:rsidR="00DA4653" w:rsidRPr="004134C1">
          <w:rPr>
            <w:noProof/>
            <w:webHidden/>
            <w:lang w:val="en-US"/>
          </w:rPr>
          <w:t>12</w:t>
        </w:r>
        <w:r w:rsidRPr="004134C1">
          <w:rPr>
            <w:noProof/>
            <w:webHidden/>
            <w:lang w:val="en-US"/>
          </w:rPr>
          <w:fldChar w:fldCharType="end"/>
        </w:r>
      </w:hyperlink>
    </w:p>
    <w:p w14:paraId="0B720B0E" w14:textId="25BAAD91" w:rsidR="00771C8A" w:rsidRPr="004134C1" w:rsidRDefault="00771C8A">
      <w:pPr>
        <w:pStyle w:val="TOC1"/>
        <w:tabs>
          <w:tab w:val="left" w:pos="400"/>
          <w:tab w:val="right" w:leader="dot" w:pos="9060"/>
        </w:tabs>
        <w:rPr>
          <w:rFonts w:asciiTheme="minorHAnsi" w:eastAsiaTheme="minorEastAsia" w:hAnsiTheme="minorHAnsi" w:cstheme="minorBidi"/>
          <w:noProof/>
          <w:sz w:val="22"/>
          <w:szCs w:val="22"/>
          <w:lang w:val="en-US"/>
        </w:rPr>
      </w:pPr>
      <w:hyperlink w:anchor="_Toc135722761" w:history="1">
        <w:r w:rsidRPr="004134C1">
          <w:rPr>
            <w:rStyle w:val="Hyperlink"/>
            <w:noProof/>
            <w:lang w:val="en-US"/>
          </w:rPr>
          <w:t>9</w:t>
        </w:r>
        <w:r w:rsidRPr="004134C1">
          <w:rPr>
            <w:rFonts w:asciiTheme="minorHAnsi" w:eastAsiaTheme="minorEastAsia" w:hAnsiTheme="minorHAnsi" w:cstheme="minorBidi"/>
            <w:noProof/>
            <w:sz w:val="22"/>
            <w:szCs w:val="22"/>
            <w:lang w:val="en-US"/>
          </w:rPr>
          <w:tab/>
        </w:r>
        <w:r w:rsidRPr="004134C1">
          <w:rPr>
            <w:rStyle w:val="Hyperlink"/>
            <w:noProof/>
            <w:lang w:val="en-US"/>
          </w:rPr>
          <w:t>Testing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_Toc135722761 \h </w:instrText>
        </w:r>
        <w:r w:rsidRPr="004134C1">
          <w:rPr>
            <w:noProof/>
            <w:webHidden/>
            <w:lang w:val="en-US"/>
          </w:rPr>
        </w:r>
        <w:r w:rsidRPr="004134C1">
          <w:rPr>
            <w:noProof/>
            <w:webHidden/>
            <w:lang w:val="en-US"/>
          </w:rPr>
          <w:fldChar w:fldCharType="separate"/>
        </w:r>
        <w:r w:rsidR="00DA4653" w:rsidRPr="004134C1">
          <w:rPr>
            <w:noProof/>
            <w:webHidden/>
            <w:lang w:val="en-US"/>
          </w:rPr>
          <w:t>13</w:t>
        </w:r>
        <w:r w:rsidRPr="004134C1">
          <w:rPr>
            <w:noProof/>
            <w:webHidden/>
            <w:lang w:val="en-US"/>
          </w:rPr>
          <w:fldChar w:fldCharType="end"/>
        </w:r>
      </w:hyperlink>
    </w:p>
    <w:p w14:paraId="311ED47B" w14:textId="1B2FE6EF" w:rsidR="00771C8A" w:rsidRPr="004134C1" w:rsidRDefault="00771C8A">
      <w:pPr>
        <w:pStyle w:val="TOC1"/>
        <w:tabs>
          <w:tab w:val="left" w:pos="660"/>
          <w:tab w:val="right" w:leader="dot" w:pos="9060"/>
        </w:tabs>
        <w:rPr>
          <w:rFonts w:asciiTheme="minorHAnsi" w:eastAsiaTheme="minorEastAsia" w:hAnsiTheme="minorHAnsi" w:cstheme="minorBidi"/>
          <w:noProof/>
          <w:sz w:val="22"/>
          <w:szCs w:val="22"/>
          <w:lang w:val="en-US"/>
        </w:rPr>
      </w:pPr>
      <w:hyperlink w:anchor="_Toc135722762" w:history="1">
        <w:r w:rsidRPr="004134C1">
          <w:rPr>
            <w:rStyle w:val="Hyperlink"/>
            <w:noProof/>
            <w:lang w:val="en-US"/>
          </w:rPr>
          <w:t>10</w:t>
        </w:r>
        <w:r w:rsidRPr="004134C1">
          <w:rPr>
            <w:rFonts w:asciiTheme="minorHAnsi" w:eastAsiaTheme="minorEastAsia" w:hAnsiTheme="minorHAnsi" w:cstheme="minorBidi"/>
            <w:noProof/>
            <w:sz w:val="22"/>
            <w:szCs w:val="22"/>
            <w:lang w:val="en-US"/>
          </w:rPr>
          <w:tab/>
        </w:r>
        <w:r w:rsidRPr="004134C1">
          <w:rPr>
            <w:rStyle w:val="Hyperlink"/>
            <w:noProof/>
            <w:lang w:val="en-US"/>
          </w:rPr>
          <w:t>Utrulling til sluttbruker (deployment)</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_Toc135722762 \h </w:instrText>
        </w:r>
        <w:r w:rsidRPr="004134C1">
          <w:rPr>
            <w:noProof/>
            <w:webHidden/>
            <w:lang w:val="en-US"/>
          </w:rPr>
        </w:r>
        <w:r w:rsidRPr="004134C1">
          <w:rPr>
            <w:noProof/>
            <w:webHidden/>
            <w:lang w:val="en-US"/>
          </w:rPr>
          <w:fldChar w:fldCharType="separate"/>
        </w:r>
        <w:r w:rsidR="00DA4653" w:rsidRPr="004134C1">
          <w:rPr>
            <w:noProof/>
            <w:webHidden/>
            <w:lang w:val="en-US"/>
          </w:rPr>
          <w:t>13</w:t>
        </w:r>
        <w:r w:rsidRPr="004134C1">
          <w:rPr>
            <w:noProof/>
            <w:webHidden/>
            <w:lang w:val="en-US"/>
          </w:rPr>
          <w:fldChar w:fldCharType="end"/>
        </w:r>
      </w:hyperlink>
    </w:p>
    <w:p w14:paraId="06CA43FA" w14:textId="7DE24F57" w:rsidR="00771C8A" w:rsidRPr="004134C1" w:rsidRDefault="00771C8A">
      <w:pPr>
        <w:pStyle w:val="TOC1"/>
        <w:tabs>
          <w:tab w:val="left" w:pos="660"/>
          <w:tab w:val="right" w:leader="dot" w:pos="9060"/>
        </w:tabs>
        <w:rPr>
          <w:rFonts w:asciiTheme="minorHAnsi" w:eastAsiaTheme="minorEastAsia" w:hAnsiTheme="minorHAnsi" w:cstheme="minorBidi"/>
          <w:noProof/>
          <w:sz w:val="22"/>
          <w:szCs w:val="22"/>
          <w:lang w:val="en-US"/>
        </w:rPr>
      </w:pPr>
      <w:hyperlink w:anchor="_Toc135722763" w:history="1">
        <w:r w:rsidRPr="004134C1">
          <w:rPr>
            <w:rStyle w:val="Hyperlink"/>
            <w:noProof/>
            <w:lang w:val="en-US"/>
          </w:rPr>
          <w:t>11</w:t>
        </w:r>
        <w:r w:rsidRPr="004134C1">
          <w:rPr>
            <w:rFonts w:asciiTheme="minorHAnsi" w:eastAsiaTheme="minorEastAsia" w:hAnsiTheme="minorHAnsi" w:cstheme="minorBidi"/>
            <w:noProof/>
            <w:sz w:val="22"/>
            <w:szCs w:val="22"/>
            <w:lang w:val="en-US"/>
          </w:rPr>
          <w:tab/>
        </w:r>
        <w:r w:rsidRPr="004134C1">
          <w:rPr>
            <w:rStyle w:val="Hyperlink"/>
            <w:noProof/>
            <w:lang w:val="en-US"/>
          </w:rPr>
          <w:t>Drøfting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_Toc135722763 \h </w:instrText>
        </w:r>
        <w:r w:rsidRPr="004134C1">
          <w:rPr>
            <w:noProof/>
            <w:webHidden/>
            <w:lang w:val="en-US"/>
          </w:rPr>
        </w:r>
        <w:r w:rsidRPr="004134C1">
          <w:rPr>
            <w:noProof/>
            <w:webHidden/>
            <w:lang w:val="en-US"/>
          </w:rPr>
          <w:fldChar w:fldCharType="separate"/>
        </w:r>
        <w:r w:rsidR="00DA4653" w:rsidRPr="004134C1">
          <w:rPr>
            <w:noProof/>
            <w:webHidden/>
            <w:lang w:val="en-US"/>
          </w:rPr>
          <w:t>13</w:t>
        </w:r>
        <w:r w:rsidRPr="004134C1">
          <w:rPr>
            <w:noProof/>
            <w:webHidden/>
            <w:lang w:val="en-US"/>
          </w:rPr>
          <w:fldChar w:fldCharType="end"/>
        </w:r>
      </w:hyperlink>
    </w:p>
    <w:p w14:paraId="189E751F" w14:textId="2D3C400C" w:rsidR="00771C8A" w:rsidRPr="004134C1" w:rsidRDefault="00771C8A">
      <w:pPr>
        <w:pStyle w:val="TOC1"/>
        <w:tabs>
          <w:tab w:val="left" w:pos="660"/>
          <w:tab w:val="right" w:leader="dot" w:pos="9060"/>
        </w:tabs>
        <w:rPr>
          <w:rFonts w:asciiTheme="minorHAnsi" w:eastAsiaTheme="minorEastAsia" w:hAnsiTheme="minorHAnsi" w:cstheme="minorBidi"/>
          <w:noProof/>
          <w:sz w:val="22"/>
          <w:szCs w:val="22"/>
          <w:lang w:val="en-US"/>
        </w:rPr>
      </w:pPr>
      <w:hyperlink w:anchor="_Toc135722764" w:history="1">
        <w:r w:rsidRPr="004134C1">
          <w:rPr>
            <w:rStyle w:val="Hyperlink"/>
            <w:noProof/>
            <w:lang w:val="en-US"/>
          </w:rPr>
          <w:t>12</w:t>
        </w:r>
        <w:r w:rsidRPr="004134C1">
          <w:rPr>
            <w:rFonts w:asciiTheme="minorHAnsi" w:eastAsiaTheme="minorEastAsia" w:hAnsiTheme="minorHAnsi" w:cstheme="minorBidi"/>
            <w:noProof/>
            <w:sz w:val="22"/>
            <w:szCs w:val="22"/>
            <w:lang w:val="en-US"/>
          </w:rPr>
          <w:tab/>
        </w:r>
        <w:r w:rsidRPr="004134C1">
          <w:rPr>
            <w:rStyle w:val="Hyperlink"/>
            <w:noProof/>
            <w:lang w:val="en-US"/>
          </w:rPr>
          <w:t>KONKLUSJON - ERFARING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_Toc135722764 \h </w:instrText>
        </w:r>
        <w:r w:rsidRPr="004134C1">
          <w:rPr>
            <w:noProof/>
            <w:webHidden/>
            <w:lang w:val="en-US"/>
          </w:rPr>
        </w:r>
        <w:r w:rsidRPr="004134C1">
          <w:rPr>
            <w:noProof/>
            <w:webHidden/>
            <w:lang w:val="en-US"/>
          </w:rPr>
          <w:fldChar w:fldCharType="separate"/>
        </w:r>
        <w:r w:rsidR="00DA4653" w:rsidRPr="004134C1">
          <w:rPr>
            <w:noProof/>
            <w:webHidden/>
            <w:lang w:val="en-US"/>
          </w:rPr>
          <w:t>14</w:t>
        </w:r>
        <w:r w:rsidRPr="004134C1">
          <w:rPr>
            <w:noProof/>
            <w:webHidden/>
            <w:lang w:val="en-US"/>
          </w:rPr>
          <w:fldChar w:fldCharType="end"/>
        </w:r>
      </w:hyperlink>
    </w:p>
    <w:p w14:paraId="11FFF74D" w14:textId="5AEC8BF5" w:rsidR="00771C8A" w:rsidRPr="004134C1" w:rsidRDefault="00771C8A">
      <w:pPr>
        <w:pStyle w:val="TOC1"/>
        <w:tabs>
          <w:tab w:val="left" w:pos="660"/>
          <w:tab w:val="right" w:leader="dot" w:pos="9060"/>
        </w:tabs>
        <w:rPr>
          <w:rFonts w:asciiTheme="minorHAnsi" w:eastAsiaTheme="minorEastAsia" w:hAnsiTheme="minorHAnsi" w:cstheme="minorBidi"/>
          <w:noProof/>
          <w:sz w:val="22"/>
          <w:szCs w:val="22"/>
          <w:lang w:val="en-US"/>
        </w:rPr>
      </w:pPr>
      <w:hyperlink w:anchor="_Toc135722765" w:history="1">
        <w:r w:rsidRPr="004134C1">
          <w:rPr>
            <w:rStyle w:val="Hyperlink"/>
            <w:noProof/>
            <w:lang w:val="en-US"/>
          </w:rPr>
          <w:t>13</w:t>
        </w:r>
        <w:r w:rsidRPr="004134C1">
          <w:rPr>
            <w:rFonts w:asciiTheme="minorHAnsi" w:eastAsiaTheme="minorEastAsia" w:hAnsiTheme="minorHAnsi" w:cstheme="minorBidi"/>
            <w:noProof/>
            <w:sz w:val="22"/>
            <w:szCs w:val="22"/>
            <w:lang w:val="en-US"/>
          </w:rPr>
          <w:tab/>
        </w:r>
        <w:r w:rsidRPr="004134C1">
          <w:rPr>
            <w:rStyle w:val="Hyperlink"/>
            <w:noProof/>
            <w:lang w:val="en-US"/>
          </w:rPr>
          <w:t>REFERANSER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_Toc135722765 \h </w:instrText>
        </w:r>
        <w:r w:rsidRPr="004134C1">
          <w:rPr>
            <w:noProof/>
            <w:webHidden/>
            <w:lang w:val="en-US"/>
          </w:rPr>
        </w:r>
        <w:r w:rsidRPr="004134C1">
          <w:rPr>
            <w:noProof/>
            <w:webHidden/>
            <w:lang w:val="en-US"/>
          </w:rPr>
          <w:fldChar w:fldCharType="separate"/>
        </w:r>
        <w:r w:rsidR="00DA4653" w:rsidRPr="004134C1">
          <w:rPr>
            <w:noProof/>
            <w:webHidden/>
            <w:lang w:val="en-US"/>
          </w:rPr>
          <w:t>14</w:t>
        </w:r>
        <w:r w:rsidRPr="004134C1">
          <w:rPr>
            <w:noProof/>
            <w:webHidden/>
            <w:lang w:val="en-US"/>
          </w:rPr>
          <w:fldChar w:fldCharType="end"/>
        </w:r>
      </w:hyperlink>
    </w:p>
    <w:p w14:paraId="23BEF651" w14:textId="156A862D" w:rsidR="00771C8A" w:rsidRPr="004134C1" w:rsidRDefault="00771C8A">
      <w:pPr>
        <w:pStyle w:val="TOC1"/>
        <w:tabs>
          <w:tab w:val="left" w:pos="660"/>
          <w:tab w:val="right" w:leader="dot" w:pos="9060"/>
        </w:tabs>
        <w:rPr>
          <w:rFonts w:asciiTheme="minorHAnsi" w:eastAsiaTheme="minorEastAsia" w:hAnsiTheme="minorHAnsi" w:cstheme="minorBidi"/>
          <w:noProof/>
          <w:sz w:val="22"/>
          <w:szCs w:val="22"/>
          <w:lang w:val="en-US"/>
        </w:rPr>
      </w:pPr>
      <w:hyperlink w:anchor="_Toc135722766" w:history="1">
        <w:r w:rsidRPr="004134C1">
          <w:rPr>
            <w:rStyle w:val="Hyperlink"/>
            <w:noProof/>
            <w:lang w:val="en-US"/>
          </w:rPr>
          <w:t>14</w:t>
        </w:r>
        <w:r w:rsidRPr="004134C1">
          <w:rPr>
            <w:rFonts w:asciiTheme="minorHAnsi" w:eastAsiaTheme="minorEastAsia" w:hAnsiTheme="minorHAnsi" w:cstheme="minorBidi"/>
            <w:noProof/>
            <w:sz w:val="22"/>
            <w:szCs w:val="22"/>
            <w:lang w:val="en-US"/>
          </w:rPr>
          <w:tab/>
        </w:r>
        <w:r w:rsidRPr="004134C1">
          <w:rPr>
            <w:rStyle w:val="Hyperlink"/>
            <w:noProof/>
            <w:lang w:val="en-US"/>
          </w:rPr>
          <w:t>Vedlegg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_Toc135722766 \h </w:instrText>
        </w:r>
        <w:r w:rsidRPr="004134C1">
          <w:rPr>
            <w:noProof/>
            <w:webHidden/>
            <w:lang w:val="en-US"/>
          </w:rPr>
        </w:r>
        <w:r w:rsidRPr="004134C1">
          <w:rPr>
            <w:noProof/>
            <w:webHidden/>
            <w:lang w:val="en-US"/>
          </w:rPr>
          <w:fldChar w:fldCharType="separate"/>
        </w:r>
        <w:r w:rsidR="00DA4653" w:rsidRPr="004134C1">
          <w:rPr>
            <w:noProof/>
            <w:webHidden/>
            <w:lang w:val="en-US"/>
          </w:rPr>
          <w:t>15</w:t>
        </w:r>
        <w:r w:rsidRPr="004134C1">
          <w:rPr>
            <w:noProof/>
            <w:webHidden/>
            <w:lang w:val="en-US"/>
          </w:rPr>
          <w:fldChar w:fldCharType="end"/>
        </w:r>
      </w:hyperlink>
    </w:p>
    <w:p w14:paraId="6FFC3922" w14:textId="4326783D"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67" w:history="1">
        <w:r w:rsidRPr="004134C1">
          <w:rPr>
            <w:rStyle w:val="Hyperlink"/>
            <w:noProof/>
            <w:lang w:val="en-US"/>
          </w:rPr>
          <w:t>14.1</w:t>
        </w:r>
        <w:r w:rsidRPr="004134C1">
          <w:rPr>
            <w:rFonts w:asciiTheme="minorHAnsi" w:eastAsiaTheme="minorEastAsia" w:hAnsiTheme="minorHAnsi" w:cstheme="minorBidi"/>
            <w:noProof/>
            <w:sz w:val="22"/>
            <w:szCs w:val="22"/>
            <w:lang w:val="en-US"/>
          </w:rPr>
          <w:tab/>
        </w:r>
        <w:r w:rsidRPr="004134C1">
          <w:rPr>
            <w:rStyle w:val="Hyperlink"/>
            <w:noProof/>
            <w:lang w:val="en-US"/>
          </w:rPr>
          <w:t>Brukerveiledning</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_Toc135722767 \h </w:instrText>
        </w:r>
        <w:r w:rsidRPr="004134C1">
          <w:rPr>
            <w:noProof/>
            <w:webHidden/>
            <w:lang w:val="en-US"/>
          </w:rPr>
        </w:r>
        <w:r w:rsidRPr="004134C1">
          <w:rPr>
            <w:noProof/>
            <w:webHidden/>
            <w:lang w:val="en-US"/>
          </w:rPr>
          <w:fldChar w:fldCharType="separate"/>
        </w:r>
        <w:r w:rsidR="00DA4653" w:rsidRPr="004134C1">
          <w:rPr>
            <w:noProof/>
            <w:webHidden/>
            <w:lang w:val="en-US"/>
          </w:rPr>
          <w:t>15</w:t>
        </w:r>
        <w:r w:rsidRPr="004134C1">
          <w:rPr>
            <w:noProof/>
            <w:webHidden/>
            <w:lang w:val="en-US"/>
          </w:rPr>
          <w:fldChar w:fldCharType="end"/>
        </w:r>
      </w:hyperlink>
    </w:p>
    <w:p w14:paraId="3A28BC49" w14:textId="5DF1CB04" w:rsidR="00771C8A" w:rsidRPr="004134C1" w:rsidRDefault="00771C8A">
      <w:pPr>
        <w:pStyle w:val="TOC2"/>
        <w:tabs>
          <w:tab w:val="left" w:pos="880"/>
          <w:tab w:val="right" w:leader="dot" w:pos="9060"/>
        </w:tabs>
        <w:rPr>
          <w:rFonts w:asciiTheme="minorHAnsi" w:eastAsiaTheme="minorEastAsia" w:hAnsiTheme="minorHAnsi" w:cstheme="minorBidi"/>
          <w:noProof/>
          <w:sz w:val="22"/>
          <w:szCs w:val="22"/>
          <w:lang w:val="en-US"/>
        </w:rPr>
      </w:pPr>
      <w:hyperlink w:anchor="_Toc135722768" w:history="1">
        <w:r w:rsidRPr="004134C1">
          <w:rPr>
            <w:rStyle w:val="Hyperlink"/>
            <w:noProof/>
            <w:lang w:val="en-US"/>
          </w:rPr>
          <w:t>14.2</w:t>
        </w:r>
        <w:r w:rsidRPr="004134C1">
          <w:rPr>
            <w:rFonts w:asciiTheme="minorHAnsi" w:eastAsiaTheme="minorEastAsia" w:hAnsiTheme="minorHAnsi" w:cstheme="minorBidi"/>
            <w:noProof/>
            <w:sz w:val="22"/>
            <w:szCs w:val="22"/>
            <w:lang w:val="en-US"/>
          </w:rPr>
          <w:tab/>
        </w:r>
        <w:r w:rsidRPr="004134C1">
          <w:rPr>
            <w:rStyle w:val="Hyperlink"/>
            <w:noProof/>
            <w:lang w:val="en-US"/>
          </w:rPr>
          <w:t>gameFileStructure.md</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_Toc135722768 \h </w:instrText>
        </w:r>
        <w:r w:rsidRPr="004134C1">
          <w:rPr>
            <w:noProof/>
            <w:webHidden/>
            <w:lang w:val="en-US"/>
          </w:rPr>
        </w:r>
        <w:r w:rsidRPr="004134C1">
          <w:rPr>
            <w:noProof/>
            <w:webHidden/>
            <w:lang w:val="en-US"/>
          </w:rPr>
          <w:fldChar w:fldCharType="separate"/>
        </w:r>
        <w:r w:rsidR="00DA4653" w:rsidRPr="004134C1">
          <w:rPr>
            <w:noProof/>
            <w:webHidden/>
            <w:lang w:val="en-US"/>
          </w:rPr>
          <w:t>15</w:t>
        </w:r>
        <w:r w:rsidRPr="004134C1">
          <w:rPr>
            <w:noProof/>
            <w:webHidden/>
            <w:lang w:val="en-US"/>
          </w:rPr>
          <w:fldChar w:fldCharType="end"/>
        </w:r>
      </w:hyperlink>
    </w:p>
    <w:p w14:paraId="40C5B513" w14:textId="47CC002E" w:rsidR="00FA69EA" w:rsidRPr="004134C1" w:rsidRDefault="00FA69EA" w:rsidP="00FA69EA">
      <w:pPr>
        <w:pStyle w:val="Title"/>
        <w:rPr>
          <w:lang w:val="en-US"/>
        </w:rPr>
      </w:pPr>
      <w:r w:rsidRPr="004134C1">
        <w:rPr>
          <w:lang w:val="en-US"/>
        </w:rPr>
        <w:fldChar w:fldCharType="end"/>
      </w:r>
      <w:r w:rsidR="00924E0C" w:rsidRPr="004134C1">
        <w:rPr>
          <w:lang w:val="en-US"/>
        </w:rPr>
        <w:t>Figur</w:t>
      </w:r>
      <w:r w:rsidR="002650C8" w:rsidRPr="004134C1">
        <w:rPr>
          <w:lang w:val="en-US"/>
        </w:rPr>
        <w:t>-</w:t>
      </w:r>
      <w:r w:rsidR="00924E0C" w:rsidRPr="004134C1">
        <w:rPr>
          <w:lang w:val="en-US"/>
        </w:rPr>
        <w:t>liste</w:t>
      </w:r>
    </w:p>
    <w:p w14:paraId="79217DA9" w14:textId="52C5CCA3" w:rsidR="008B469C" w:rsidRPr="004134C1" w:rsidRDefault="00924E0C">
      <w:pPr>
        <w:pStyle w:val="TableofFigures"/>
        <w:tabs>
          <w:tab w:val="right" w:leader="dot" w:pos="9060"/>
        </w:tabs>
        <w:rPr>
          <w:rFonts w:asciiTheme="minorHAnsi" w:eastAsiaTheme="minorEastAsia" w:hAnsiTheme="minorHAnsi" w:cstheme="minorBidi"/>
          <w:noProof/>
          <w:sz w:val="22"/>
          <w:szCs w:val="22"/>
          <w:lang w:val="en-US"/>
        </w:rPr>
      </w:pPr>
      <w:r w:rsidRPr="004134C1">
        <w:rPr>
          <w:lang w:val="en-US"/>
        </w:rPr>
        <w:lastRenderedPageBreak/>
        <w:fldChar w:fldCharType="begin"/>
      </w:r>
      <w:r w:rsidRPr="004134C1">
        <w:rPr>
          <w:lang w:val="en-US"/>
        </w:rPr>
        <w:instrText xml:space="preserve"> TOC \h \z \c "Figur" </w:instrText>
      </w:r>
      <w:r w:rsidRPr="004134C1">
        <w:rPr>
          <w:lang w:val="en-US"/>
        </w:rPr>
        <w:fldChar w:fldCharType="separate"/>
      </w:r>
      <w:hyperlink w:anchor="_Toc135710556" w:history="1">
        <w:r w:rsidR="008B469C" w:rsidRPr="004134C1">
          <w:rPr>
            <w:rStyle w:val="Hyperlink"/>
            <w:noProof/>
            <w:lang w:val="en-US"/>
          </w:rPr>
          <w:t>Figur 1 Model-view-controller pattern</w:t>
        </w:r>
        <w:r w:rsidR="008B469C" w:rsidRPr="004134C1">
          <w:rPr>
            <w:noProof/>
            <w:webHidden/>
            <w:lang w:val="en-US"/>
          </w:rPr>
          <w:tab/>
        </w:r>
        <w:r w:rsidR="008B469C" w:rsidRPr="004134C1">
          <w:rPr>
            <w:noProof/>
            <w:webHidden/>
            <w:lang w:val="en-US"/>
          </w:rPr>
          <w:fldChar w:fldCharType="begin"/>
        </w:r>
        <w:r w:rsidR="008B469C" w:rsidRPr="004134C1">
          <w:rPr>
            <w:noProof/>
            <w:webHidden/>
            <w:lang w:val="en-US"/>
          </w:rPr>
          <w:instrText xml:space="preserve"> PAGEREF _Toc135710556 \h </w:instrText>
        </w:r>
        <w:r w:rsidR="008B469C" w:rsidRPr="004134C1">
          <w:rPr>
            <w:noProof/>
            <w:webHidden/>
            <w:lang w:val="en-US"/>
          </w:rPr>
        </w:r>
        <w:r w:rsidR="008B469C" w:rsidRPr="004134C1">
          <w:rPr>
            <w:noProof/>
            <w:webHidden/>
            <w:lang w:val="en-US"/>
          </w:rPr>
          <w:fldChar w:fldCharType="separate"/>
        </w:r>
        <w:r w:rsidR="00DA4653" w:rsidRPr="004134C1">
          <w:rPr>
            <w:noProof/>
            <w:webHidden/>
            <w:lang w:val="en-US"/>
          </w:rPr>
          <w:t>3</w:t>
        </w:r>
        <w:r w:rsidR="008B469C" w:rsidRPr="004134C1">
          <w:rPr>
            <w:noProof/>
            <w:webHidden/>
            <w:lang w:val="en-US"/>
          </w:rPr>
          <w:fldChar w:fldCharType="end"/>
        </w:r>
      </w:hyperlink>
    </w:p>
    <w:p w14:paraId="14DEA9B8" w14:textId="3A4353CB"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57" w:history="1">
        <w:r w:rsidRPr="004134C1">
          <w:rPr>
            <w:rStyle w:val="Hyperlink"/>
            <w:noProof/>
            <w:lang w:val="en-US"/>
          </w:rPr>
          <w:t>Figur 2 Paths-spill – Eksempel på spillebrett</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_Toc135710557 \h </w:instrText>
        </w:r>
        <w:r w:rsidRPr="004134C1">
          <w:rPr>
            <w:noProof/>
            <w:webHidden/>
            <w:lang w:val="en-US"/>
          </w:rPr>
        </w:r>
        <w:r w:rsidRPr="004134C1">
          <w:rPr>
            <w:noProof/>
            <w:webHidden/>
            <w:lang w:val="en-US"/>
          </w:rPr>
          <w:fldChar w:fldCharType="separate"/>
        </w:r>
        <w:r w:rsidR="00DA4653" w:rsidRPr="004134C1">
          <w:rPr>
            <w:noProof/>
            <w:webHidden/>
            <w:lang w:val="en-US"/>
          </w:rPr>
          <w:t>4</w:t>
        </w:r>
        <w:r w:rsidRPr="004134C1">
          <w:rPr>
            <w:noProof/>
            <w:webHidden/>
            <w:lang w:val="en-US"/>
          </w:rPr>
          <w:fldChar w:fldCharType="end"/>
        </w:r>
      </w:hyperlink>
    </w:p>
    <w:p w14:paraId="3D21ABEB" w14:textId="42B5F0C6"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58" w:history="1">
        <w:r w:rsidRPr="004134C1">
          <w:rPr>
            <w:rStyle w:val="Hyperlink"/>
            <w:noProof/>
            <w:lang w:val="en-US"/>
          </w:rPr>
          <w:t>Figur 3 Krav til Link-klassen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_Toc135710558 \h </w:instrText>
        </w:r>
        <w:r w:rsidRPr="004134C1">
          <w:rPr>
            <w:noProof/>
            <w:webHidden/>
            <w:lang w:val="en-US"/>
          </w:rPr>
        </w:r>
        <w:r w:rsidRPr="004134C1">
          <w:rPr>
            <w:noProof/>
            <w:webHidden/>
            <w:lang w:val="en-US"/>
          </w:rPr>
          <w:fldChar w:fldCharType="separate"/>
        </w:r>
        <w:r w:rsidR="00DA4653" w:rsidRPr="004134C1">
          <w:rPr>
            <w:noProof/>
            <w:webHidden/>
            <w:lang w:val="en-US"/>
          </w:rPr>
          <w:t>4</w:t>
        </w:r>
        <w:r w:rsidRPr="004134C1">
          <w:rPr>
            <w:noProof/>
            <w:webHidden/>
            <w:lang w:val="en-US"/>
          </w:rPr>
          <w:fldChar w:fldCharType="end"/>
        </w:r>
      </w:hyperlink>
    </w:p>
    <w:p w14:paraId="4FCD396D" w14:textId="0AC62ADD"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59" w:history="1">
        <w:r w:rsidRPr="004134C1">
          <w:rPr>
            <w:rStyle w:val="Hyperlink"/>
            <w:noProof/>
            <w:lang w:val="en-US"/>
          </w:rPr>
          <w:t>Figur 4 Krav til Passage-klassen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_Toc135710559 \h </w:instrText>
        </w:r>
        <w:r w:rsidRPr="004134C1">
          <w:rPr>
            <w:noProof/>
            <w:webHidden/>
            <w:lang w:val="en-US"/>
          </w:rPr>
        </w:r>
        <w:r w:rsidRPr="004134C1">
          <w:rPr>
            <w:noProof/>
            <w:webHidden/>
            <w:lang w:val="en-US"/>
          </w:rPr>
          <w:fldChar w:fldCharType="separate"/>
        </w:r>
        <w:r w:rsidR="00DA4653" w:rsidRPr="004134C1">
          <w:rPr>
            <w:noProof/>
            <w:webHidden/>
            <w:lang w:val="en-US"/>
          </w:rPr>
          <w:t>5</w:t>
        </w:r>
        <w:r w:rsidRPr="004134C1">
          <w:rPr>
            <w:noProof/>
            <w:webHidden/>
            <w:lang w:val="en-US"/>
          </w:rPr>
          <w:fldChar w:fldCharType="end"/>
        </w:r>
      </w:hyperlink>
    </w:p>
    <w:p w14:paraId="0F20E963" w14:textId="630E933F"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0" w:history="1">
        <w:r w:rsidRPr="004134C1">
          <w:rPr>
            <w:rStyle w:val="Hyperlink"/>
            <w:noProof/>
            <w:lang w:val="en-US"/>
          </w:rPr>
          <w:t>Figur 5 Krav til Story-klassen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_Toc135710560 \h </w:instrText>
        </w:r>
        <w:r w:rsidRPr="004134C1">
          <w:rPr>
            <w:noProof/>
            <w:webHidden/>
            <w:lang w:val="en-US"/>
          </w:rPr>
        </w:r>
        <w:r w:rsidRPr="004134C1">
          <w:rPr>
            <w:noProof/>
            <w:webHidden/>
            <w:lang w:val="en-US"/>
          </w:rPr>
          <w:fldChar w:fldCharType="separate"/>
        </w:r>
        <w:r w:rsidR="00DA4653" w:rsidRPr="004134C1">
          <w:rPr>
            <w:noProof/>
            <w:webHidden/>
            <w:lang w:val="en-US"/>
          </w:rPr>
          <w:t>6</w:t>
        </w:r>
        <w:r w:rsidRPr="004134C1">
          <w:rPr>
            <w:noProof/>
            <w:webHidden/>
            <w:lang w:val="en-US"/>
          </w:rPr>
          <w:fldChar w:fldCharType="end"/>
        </w:r>
      </w:hyperlink>
    </w:p>
    <w:p w14:paraId="7CA625D2" w14:textId="7C1B45DA"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1" w:history="1">
        <w:r w:rsidRPr="004134C1">
          <w:rPr>
            <w:rStyle w:val="Hyperlink"/>
            <w:noProof/>
            <w:lang w:val="en-US"/>
          </w:rPr>
          <w:t>Figur 6 Krav til ekstra metoder i Story-klassen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_Toc135710561 \h </w:instrText>
        </w:r>
        <w:r w:rsidRPr="004134C1">
          <w:rPr>
            <w:noProof/>
            <w:webHidden/>
            <w:lang w:val="en-US"/>
          </w:rPr>
        </w:r>
        <w:r w:rsidRPr="004134C1">
          <w:rPr>
            <w:noProof/>
            <w:webHidden/>
            <w:lang w:val="en-US"/>
          </w:rPr>
          <w:fldChar w:fldCharType="separate"/>
        </w:r>
        <w:r w:rsidR="00DA4653" w:rsidRPr="004134C1">
          <w:rPr>
            <w:noProof/>
            <w:webHidden/>
            <w:lang w:val="en-US"/>
          </w:rPr>
          <w:t>6</w:t>
        </w:r>
        <w:r w:rsidRPr="004134C1">
          <w:rPr>
            <w:noProof/>
            <w:webHidden/>
            <w:lang w:val="en-US"/>
          </w:rPr>
          <w:fldChar w:fldCharType="end"/>
        </w:r>
      </w:hyperlink>
    </w:p>
    <w:p w14:paraId="0D05E599" w14:textId="514F9CB7"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2" w:history="1">
        <w:r w:rsidRPr="004134C1">
          <w:rPr>
            <w:rStyle w:val="Hyperlink"/>
            <w:noProof/>
            <w:lang w:val="en-US"/>
          </w:rPr>
          <w:t>Figur 7 Krav til Player-klassen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_Toc135710562 \h </w:instrText>
        </w:r>
        <w:r w:rsidRPr="004134C1">
          <w:rPr>
            <w:noProof/>
            <w:webHidden/>
            <w:lang w:val="en-US"/>
          </w:rPr>
        </w:r>
        <w:r w:rsidRPr="004134C1">
          <w:rPr>
            <w:noProof/>
            <w:webHidden/>
            <w:lang w:val="en-US"/>
          </w:rPr>
          <w:fldChar w:fldCharType="separate"/>
        </w:r>
        <w:r w:rsidR="00DA4653" w:rsidRPr="004134C1">
          <w:rPr>
            <w:noProof/>
            <w:webHidden/>
            <w:lang w:val="en-US"/>
          </w:rPr>
          <w:t>7</w:t>
        </w:r>
        <w:r w:rsidRPr="004134C1">
          <w:rPr>
            <w:noProof/>
            <w:webHidden/>
            <w:lang w:val="en-US"/>
          </w:rPr>
          <w:fldChar w:fldCharType="end"/>
        </w:r>
      </w:hyperlink>
    </w:p>
    <w:p w14:paraId="3645DF3F" w14:textId="7398734C"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3" w:history="1">
        <w:r w:rsidRPr="004134C1">
          <w:rPr>
            <w:rStyle w:val="Hyperlink"/>
            <w:noProof/>
            <w:lang w:val="en-US"/>
          </w:rPr>
          <w:t>Figur 8 Krav til Game-klassen</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_Toc135710563 \h </w:instrText>
        </w:r>
        <w:r w:rsidRPr="004134C1">
          <w:rPr>
            <w:noProof/>
            <w:webHidden/>
            <w:lang w:val="en-US"/>
          </w:rPr>
        </w:r>
        <w:r w:rsidRPr="004134C1">
          <w:rPr>
            <w:noProof/>
            <w:webHidden/>
            <w:lang w:val="en-US"/>
          </w:rPr>
          <w:fldChar w:fldCharType="separate"/>
        </w:r>
        <w:r w:rsidR="00DA4653" w:rsidRPr="004134C1">
          <w:rPr>
            <w:noProof/>
            <w:webHidden/>
            <w:lang w:val="en-US"/>
          </w:rPr>
          <w:t>7</w:t>
        </w:r>
        <w:r w:rsidRPr="004134C1">
          <w:rPr>
            <w:noProof/>
            <w:webHidden/>
            <w:lang w:val="en-US"/>
          </w:rPr>
          <w:fldChar w:fldCharType="end"/>
        </w:r>
      </w:hyperlink>
    </w:p>
    <w:p w14:paraId="3192445C" w14:textId="2B5C6174"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4" w:history="1">
        <w:r w:rsidRPr="004134C1">
          <w:rPr>
            <w:rStyle w:val="Hyperlink"/>
            <w:noProof/>
            <w:lang w:val="en-US"/>
          </w:rPr>
          <w:t>Figur 9 Krav til Action-interfacet med implementerende Action-klasser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_Toc135710564 \h </w:instrText>
        </w:r>
        <w:r w:rsidRPr="004134C1">
          <w:rPr>
            <w:noProof/>
            <w:webHidden/>
            <w:lang w:val="en-US"/>
          </w:rPr>
        </w:r>
        <w:r w:rsidRPr="004134C1">
          <w:rPr>
            <w:noProof/>
            <w:webHidden/>
            <w:lang w:val="en-US"/>
          </w:rPr>
          <w:fldChar w:fldCharType="separate"/>
        </w:r>
        <w:r w:rsidR="00DA4653" w:rsidRPr="004134C1">
          <w:rPr>
            <w:noProof/>
            <w:webHidden/>
            <w:lang w:val="en-US"/>
          </w:rPr>
          <w:t>8</w:t>
        </w:r>
        <w:r w:rsidRPr="004134C1">
          <w:rPr>
            <w:noProof/>
            <w:webHidden/>
            <w:lang w:val="en-US"/>
          </w:rPr>
          <w:fldChar w:fldCharType="end"/>
        </w:r>
      </w:hyperlink>
    </w:p>
    <w:p w14:paraId="53555A68" w14:textId="0D604607"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5" w:history="1">
        <w:r w:rsidRPr="004134C1">
          <w:rPr>
            <w:rStyle w:val="Hyperlink"/>
            <w:noProof/>
            <w:lang w:val="en-US"/>
          </w:rPr>
          <w:t>Figur 10 Krav til Goal-interfacet med implementerende Goal-klasser</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_Toc135710565 \h </w:instrText>
        </w:r>
        <w:r w:rsidRPr="004134C1">
          <w:rPr>
            <w:noProof/>
            <w:webHidden/>
            <w:lang w:val="en-US"/>
          </w:rPr>
        </w:r>
        <w:r w:rsidRPr="004134C1">
          <w:rPr>
            <w:noProof/>
            <w:webHidden/>
            <w:lang w:val="en-US"/>
          </w:rPr>
          <w:fldChar w:fldCharType="separate"/>
        </w:r>
        <w:r w:rsidR="00DA4653" w:rsidRPr="004134C1">
          <w:rPr>
            <w:noProof/>
            <w:webHidden/>
            <w:lang w:val="en-US"/>
          </w:rPr>
          <w:t>8</w:t>
        </w:r>
        <w:r w:rsidRPr="004134C1">
          <w:rPr>
            <w:noProof/>
            <w:webHidden/>
            <w:lang w:val="en-US"/>
          </w:rPr>
          <w:fldChar w:fldCharType="end"/>
        </w:r>
      </w:hyperlink>
    </w:p>
    <w:p w14:paraId="0C7A3195" w14:textId="471C2FA3"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6" w:history="1">
        <w:r w:rsidRPr="004134C1">
          <w:rPr>
            <w:rStyle w:val="Hyperlink"/>
            <w:noProof/>
            <w:lang w:val="en-US"/>
          </w:rPr>
          <w:t>Figur 11 Krav til format på .paths-fil</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_Toc135710566 \h </w:instrText>
        </w:r>
        <w:r w:rsidRPr="004134C1">
          <w:rPr>
            <w:noProof/>
            <w:webHidden/>
            <w:lang w:val="en-US"/>
          </w:rPr>
        </w:r>
        <w:r w:rsidRPr="004134C1">
          <w:rPr>
            <w:noProof/>
            <w:webHidden/>
            <w:lang w:val="en-US"/>
          </w:rPr>
          <w:fldChar w:fldCharType="separate"/>
        </w:r>
        <w:r w:rsidR="00DA4653" w:rsidRPr="004134C1">
          <w:rPr>
            <w:noProof/>
            <w:webHidden/>
            <w:lang w:val="en-US"/>
          </w:rPr>
          <w:t>9</w:t>
        </w:r>
        <w:r w:rsidRPr="004134C1">
          <w:rPr>
            <w:noProof/>
            <w:webHidden/>
            <w:lang w:val="en-US"/>
          </w:rPr>
          <w:fldChar w:fldCharType="end"/>
        </w:r>
      </w:hyperlink>
    </w:p>
    <w:p w14:paraId="46CCE6E3" w14:textId="33904CED"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7" w:history="1">
        <w:r w:rsidRPr="004134C1">
          <w:rPr>
            <w:rStyle w:val="Hyperlink"/>
            <w:noProof/>
            <w:lang w:val="en-US"/>
          </w:rPr>
          <w:t>Figur 12 Klassediagram av modellen (modelClassDiagram.drawio)</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_Toc135710567 \h </w:instrText>
        </w:r>
        <w:r w:rsidRPr="004134C1">
          <w:rPr>
            <w:noProof/>
            <w:webHidden/>
            <w:lang w:val="en-US"/>
          </w:rPr>
        </w:r>
        <w:r w:rsidRPr="004134C1">
          <w:rPr>
            <w:noProof/>
            <w:webHidden/>
            <w:lang w:val="en-US"/>
          </w:rPr>
          <w:fldChar w:fldCharType="separate"/>
        </w:r>
        <w:r w:rsidR="00DA4653" w:rsidRPr="004134C1">
          <w:rPr>
            <w:noProof/>
            <w:webHidden/>
            <w:lang w:val="en-US"/>
          </w:rPr>
          <w:t>11</w:t>
        </w:r>
        <w:r w:rsidRPr="004134C1">
          <w:rPr>
            <w:noProof/>
            <w:webHidden/>
            <w:lang w:val="en-US"/>
          </w:rPr>
          <w:fldChar w:fldCharType="end"/>
        </w:r>
      </w:hyperlink>
    </w:p>
    <w:p w14:paraId="3DC2706D" w14:textId="5E9CC487" w:rsidR="008B469C" w:rsidRPr="004134C1" w:rsidRDefault="008B469C">
      <w:pPr>
        <w:pStyle w:val="TableofFigures"/>
        <w:tabs>
          <w:tab w:val="right" w:leader="dot" w:pos="9060"/>
        </w:tabs>
        <w:rPr>
          <w:rFonts w:asciiTheme="minorHAnsi" w:eastAsiaTheme="minorEastAsia" w:hAnsiTheme="minorHAnsi" w:cstheme="minorBidi"/>
          <w:noProof/>
          <w:sz w:val="22"/>
          <w:szCs w:val="22"/>
          <w:lang w:val="en-US"/>
        </w:rPr>
      </w:pPr>
      <w:hyperlink w:anchor="_Toc135710568" w:history="1">
        <w:r w:rsidRPr="004134C1">
          <w:rPr>
            <w:rStyle w:val="Hyperlink"/>
            <w:noProof/>
            <w:lang w:val="en-US"/>
          </w:rPr>
          <w:t>Figur 13 Aktivitetsdiagram av applikasjonen (activityDiagram.drawio)</w:t>
        </w:r>
        <w:r w:rsidRPr="004134C1">
          <w:rPr>
            <w:noProof/>
            <w:webHidden/>
            <w:lang w:val="en-US"/>
          </w:rPr>
          <w:tab/>
        </w:r>
        <w:r w:rsidRPr="004134C1">
          <w:rPr>
            <w:noProof/>
            <w:webHidden/>
            <w:lang w:val="en-US"/>
          </w:rPr>
          <w:fldChar w:fldCharType="begin"/>
        </w:r>
        <w:r w:rsidRPr="004134C1">
          <w:rPr>
            <w:noProof/>
            <w:webHidden/>
            <w:lang w:val="en-US"/>
          </w:rPr>
          <w:instrText xml:space="preserve"> PAGEREF _Toc135710568 \h </w:instrText>
        </w:r>
        <w:r w:rsidRPr="004134C1">
          <w:rPr>
            <w:noProof/>
            <w:webHidden/>
            <w:lang w:val="en-US"/>
          </w:rPr>
        </w:r>
        <w:r w:rsidRPr="004134C1">
          <w:rPr>
            <w:noProof/>
            <w:webHidden/>
            <w:lang w:val="en-US"/>
          </w:rPr>
          <w:fldChar w:fldCharType="separate"/>
        </w:r>
        <w:r w:rsidR="00DA4653" w:rsidRPr="004134C1">
          <w:rPr>
            <w:noProof/>
            <w:webHidden/>
            <w:lang w:val="en-US"/>
          </w:rPr>
          <w:t>12</w:t>
        </w:r>
        <w:r w:rsidRPr="004134C1">
          <w:rPr>
            <w:noProof/>
            <w:webHidden/>
            <w:lang w:val="en-US"/>
          </w:rPr>
          <w:fldChar w:fldCharType="end"/>
        </w:r>
      </w:hyperlink>
    </w:p>
    <w:p w14:paraId="1CA23EE3" w14:textId="675FD6E5" w:rsidR="00924E0C" w:rsidRPr="004134C1" w:rsidRDefault="00924E0C" w:rsidP="00924E0C">
      <w:pPr>
        <w:pStyle w:val="BodyText"/>
        <w:rPr>
          <w:lang w:val="en-US"/>
        </w:rPr>
      </w:pPr>
      <w:r w:rsidRPr="004134C1">
        <w:rPr>
          <w:lang w:val="en-US"/>
        </w:rPr>
        <w:fldChar w:fldCharType="end"/>
      </w:r>
    </w:p>
    <w:p w14:paraId="1753498F" w14:textId="45876DB2" w:rsidR="00924E0C" w:rsidRPr="004134C1" w:rsidRDefault="00924E0C" w:rsidP="00FA69EA">
      <w:pPr>
        <w:pStyle w:val="Title"/>
        <w:rPr>
          <w:lang w:val="en-US"/>
        </w:rPr>
      </w:pPr>
      <w:r w:rsidRPr="004134C1">
        <w:rPr>
          <w:lang w:val="en-US"/>
        </w:rPr>
        <w:t>Tabel</w:t>
      </w:r>
      <w:r w:rsidR="002650C8" w:rsidRPr="004134C1">
        <w:rPr>
          <w:lang w:val="en-US"/>
        </w:rPr>
        <w:t>l-</w:t>
      </w:r>
      <w:r w:rsidRPr="004134C1">
        <w:rPr>
          <w:lang w:val="en-US"/>
        </w:rPr>
        <w:t>liste</w:t>
      </w:r>
    </w:p>
    <w:p w14:paraId="7146E425" w14:textId="2192F0AA" w:rsidR="008B469C" w:rsidRPr="004134C1" w:rsidRDefault="00924E0C">
      <w:pPr>
        <w:pStyle w:val="TableofFigures"/>
        <w:tabs>
          <w:tab w:val="right" w:leader="dot" w:pos="9060"/>
        </w:tabs>
        <w:rPr>
          <w:rFonts w:asciiTheme="minorHAnsi" w:eastAsiaTheme="minorEastAsia" w:hAnsiTheme="minorHAnsi" w:cstheme="minorBidi"/>
          <w:noProof/>
          <w:sz w:val="22"/>
          <w:szCs w:val="22"/>
          <w:lang w:val="en-US"/>
        </w:rPr>
      </w:pPr>
      <w:r w:rsidRPr="004134C1">
        <w:rPr>
          <w:lang w:val="en-US"/>
        </w:rPr>
        <w:fldChar w:fldCharType="begin"/>
      </w:r>
      <w:r w:rsidRPr="004134C1">
        <w:rPr>
          <w:lang w:val="en-US"/>
        </w:rPr>
        <w:instrText xml:space="preserve"> TOC \h \z \c "Tabell" </w:instrText>
      </w:r>
      <w:r w:rsidRPr="004134C1">
        <w:rPr>
          <w:lang w:val="en-US"/>
        </w:rPr>
        <w:fldChar w:fldCharType="separate"/>
      </w:r>
      <w:hyperlink w:anchor="_Toc135710608" w:history="1">
        <w:r w:rsidR="008B469C" w:rsidRPr="004134C1">
          <w:rPr>
            <w:rStyle w:val="Hyperlink"/>
            <w:noProof/>
            <w:lang w:val="en-US"/>
          </w:rPr>
          <w:t>Tabell 1 Begreper og ordliste</w:t>
        </w:r>
        <w:r w:rsidR="008B469C" w:rsidRPr="004134C1">
          <w:rPr>
            <w:noProof/>
            <w:webHidden/>
            <w:lang w:val="en-US"/>
          </w:rPr>
          <w:tab/>
        </w:r>
        <w:r w:rsidR="008B469C" w:rsidRPr="004134C1">
          <w:rPr>
            <w:noProof/>
            <w:webHidden/>
            <w:lang w:val="en-US"/>
          </w:rPr>
          <w:fldChar w:fldCharType="begin"/>
        </w:r>
        <w:r w:rsidR="008B469C" w:rsidRPr="004134C1">
          <w:rPr>
            <w:noProof/>
            <w:webHidden/>
            <w:lang w:val="en-US"/>
          </w:rPr>
          <w:instrText xml:space="preserve"> PAGEREF _Toc135710608 \h </w:instrText>
        </w:r>
        <w:r w:rsidR="008B469C" w:rsidRPr="004134C1">
          <w:rPr>
            <w:noProof/>
            <w:webHidden/>
            <w:lang w:val="en-US"/>
          </w:rPr>
        </w:r>
        <w:r w:rsidR="008B469C" w:rsidRPr="004134C1">
          <w:rPr>
            <w:noProof/>
            <w:webHidden/>
            <w:lang w:val="en-US"/>
          </w:rPr>
          <w:fldChar w:fldCharType="separate"/>
        </w:r>
        <w:r w:rsidR="00DA4653" w:rsidRPr="004134C1">
          <w:rPr>
            <w:noProof/>
            <w:webHidden/>
            <w:lang w:val="en-US"/>
          </w:rPr>
          <w:t>2</w:t>
        </w:r>
        <w:r w:rsidR="008B469C" w:rsidRPr="004134C1">
          <w:rPr>
            <w:noProof/>
            <w:webHidden/>
            <w:lang w:val="en-US"/>
          </w:rPr>
          <w:fldChar w:fldCharType="end"/>
        </w:r>
      </w:hyperlink>
    </w:p>
    <w:p w14:paraId="40D4A374" w14:textId="47AB4139" w:rsidR="007E13C7" w:rsidRPr="004134C1" w:rsidRDefault="00924E0C" w:rsidP="007E13C7">
      <w:pPr>
        <w:pStyle w:val="BodyText"/>
        <w:rPr>
          <w:lang w:val="en-US"/>
        </w:rPr>
        <w:sectPr w:rsidR="007E13C7" w:rsidRPr="004134C1" w:rsidSect="001D519E">
          <w:headerReference w:type="default" r:id="rId8"/>
          <w:footerReference w:type="default" r:id="rId9"/>
          <w:headerReference w:type="first" r:id="rId10"/>
          <w:footerReference w:type="first" r:id="rId11"/>
          <w:pgSz w:w="11906" w:h="16838" w:code="9"/>
          <w:pgMar w:top="1418" w:right="1418" w:bottom="1418" w:left="1418" w:header="709" w:footer="454" w:gutter="0"/>
          <w:cols w:space="708"/>
          <w:titlePg/>
        </w:sectPr>
      </w:pPr>
      <w:r w:rsidRPr="004134C1">
        <w:rPr>
          <w:lang w:val="en-US"/>
        </w:rPr>
        <w:fldChar w:fldCharType="end"/>
      </w:r>
    </w:p>
    <w:p w14:paraId="388F64D2" w14:textId="044710C1" w:rsidR="00FA69EA" w:rsidRPr="004134C1" w:rsidRDefault="00A84D22" w:rsidP="00ED58B6">
      <w:pPr>
        <w:pStyle w:val="Heading1"/>
        <w:rPr>
          <w:lang w:val="en-US"/>
        </w:rPr>
      </w:pPr>
      <w:r>
        <w:rPr>
          <w:lang w:val="en-US"/>
        </w:rPr>
        <w:lastRenderedPageBreak/>
        <w:t>Summary</w:t>
      </w:r>
    </w:p>
    <w:p w14:paraId="3A5B3880" w14:textId="18AB9511" w:rsidR="00E11281" w:rsidRPr="004134C1" w:rsidRDefault="00E11281" w:rsidP="00E11281">
      <w:pPr>
        <w:rPr>
          <w:lang w:val="en-US"/>
        </w:rPr>
      </w:pPr>
      <w:r w:rsidRPr="004134C1">
        <w:rPr>
          <w:lang w:val="en-US"/>
        </w:rPr>
        <w:t>Denne rapporten handler om løsningen min på mappevurdering</w:t>
      </w:r>
      <w:r w:rsidR="009F5BC6" w:rsidRPr="004134C1">
        <w:rPr>
          <w:lang w:val="en-US"/>
        </w:rPr>
        <w:t>soppgaven som ble gitt i Programmering 2</w:t>
      </w:r>
      <w:r w:rsidR="00AD30F4" w:rsidRPr="004134C1">
        <w:rPr>
          <w:lang w:val="en-US"/>
        </w:rPr>
        <w:t>.</w:t>
      </w:r>
      <w:r w:rsidR="00E71556" w:rsidRPr="004134C1">
        <w:rPr>
          <w:lang w:val="en-US"/>
        </w:rPr>
        <w:t xml:space="preserve"> </w:t>
      </w:r>
      <w:r w:rsidR="00FB2BC6" w:rsidRPr="004134C1">
        <w:rPr>
          <w:lang w:val="en-US"/>
        </w:rPr>
        <w:t>Oppgaven går ut på å lage e</w:t>
      </w:r>
      <w:r w:rsidR="00E55162" w:rsidRPr="004134C1">
        <w:rPr>
          <w:lang w:val="en-US"/>
        </w:rPr>
        <w:t>n</w:t>
      </w:r>
      <w:r w:rsidR="00FB2BC6" w:rsidRPr="004134C1">
        <w:rPr>
          <w:lang w:val="en-US"/>
        </w:rPr>
        <w:t xml:space="preserve"> historiebasert </w:t>
      </w:r>
      <w:r w:rsidR="0051507B" w:rsidRPr="004134C1">
        <w:rPr>
          <w:lang w:val="en-US"/>
        </w:rPr>
        <w:t>spillmotor, noe som jeg har løst ved å lage et dataspill</w:t>
      </w:r>
      <w:r w:rsidR="00FB2BC6" w:rsidRPr="004134C1">
        <w:rPr>
          <w:lang w:val="en-US"/>
        </w:rPr>
        <w:t xml:space="preserve"> hvor man kan </w:t>
      </w:r>
      <w:r w:rsidR="00F8537B" w:rsidRPr="004134C1">
        <w:rPr>
          <w:lang w:val="en-US"/>
        </w:rPr>
        <w:t xml:space="preserve">lage </w:t>
      </w:r>
      <w:r w:rsidR="00E55162" w:rsidRPr="004134C1">
        <w:rPr>
          <w:lang w:val="en-US"/>
        </w:rPr>
        <w:t>egne</w:t>
      </w:r>
      <w:r w:rsidR="00F8537B" w:rsidRPr="004134C1">
        <w:rPr>
          <w:lang w:val="en-US"/>
        </w:rPr>
        <w:t xml:space="preserve"> historie</w:t>
      </w:r>
      <w:r w:rsidR="00E55162" w:rsidRPr="004134C1">
        <w:rPr>
          <w:lang w:val="en-US"/>
        </w:rPr>
        <w:t>r</w:t>
      </w:r>
      <w:r w:rsidR="00F8537B" w:rsidRPr="004134C1">
        <w:rPr>
          <w:lang w:val="en-US"/>
        </w:rPr>
        <w:t xml:space="preserve">, og </w:t>
      </w:r>
      <w:r w:rsidR="00FB2BC6" w:rsidRPr="004134C1">
        <w:rPr>
          <w:lang w:val="en-US"/>
        </w:rPr>
        <w:t>spille gjennom uendelig mange historier laget av andre bruke</w:t>
      </w:r>
      <w:r w:rsidR="00DF6459" w:rsidRPr="004134C1">
        <w:rPr>
          <w:lang w:val="en-US"/>
        </w:rPr>
        <w:t xml:space="preserve">. </w:t>
      </w:r>
      <w:r w:rsidR="008925D9" w:rsidRPr="004134C1">
        <w:rPr>
          <w:lang w:val="en-US"/>
        </w:rPr>
        <w:t>Rapporten beskriver fremgangsmåten mitt design og min implementasjon av dette spillet, og konkluderer med litt drøfting og en liten konklusjon om spillet jeg har laget</w:t>
      </w:r>
    </w:p>
    <w:p w14:paraId="00B735EF" w14:textId="77777777" w:rsidR="00FA69EA" w:rsidRPr="004134C1" w:rsidRDefault="00924E0C" w:rsidP="00FA69EA">
      <w:pPr>
        <w:pStyle w:val="Heading1"/>
        <w:rPr>
          <w:lang w:val="en-US"/>
        </w:rPr>
      </w:pPr>
      <w:bookmarkStart w:id="10" w:name="_Toc135722728"/>
      <w:r w:rsidRPr="004134C1">
        <w:rPr>
          <w:lang w:val="en-US"/>
        </w:rPr>
        <w:t>Begreper og forkortelser</w:t>
      </w:r>
      <w:bookmarkEnd w:id="10"/>
    </w:p>
    <w:p w14:paraId="59510A6F" w14:textId="1026C595" w:rsidR="008E775C" w:rsidRPr="004134C1" w:rsidRDefault="00F06DF3" w:rsidP="000551FF">
      <w:pPr>
        <w:pStyle w:val="Definition"/>
        <w:rPr>
          <w:lang w:val="en-US"/>
        </w:rPr>
      </w:pPr>
      <w:r w:rsidRPr="004134C1">
        <w:rPr>
          <w:lang w:val="en-US"/>
        </w:rPr>
        <w:t>LTS</w:t>
      </w:r>
      <w:r w:rsidR="008E775C" w:rsidRPr="004134C1">
        <w:rPr>
          <w:lang w:val="en-US"/>
        </w:rPr>
        <w:tab/>
      </w:r>
      <w:r w:rsidRPr="004134C1">
        <w:rPr>
          <w:lang w:val="en-US"/>
        </w:rPr>
        <w:t>Long Time Support</w:t>
      </w:r>
    </w:p>
    <w:p w14:paraId="00501626" w14:textId="2EDD7233" w:rsidR="001A69D0" w:rsidRPr="004134C1" w:rsidRDefault="001A69D0" w:rsidP="000551FF">
      <w:pPr>
        <w:pStyle w:val="Definition"/>
        <w:rPr>
          <w:lang w:val="en-US"/>
        </w:rPr>
      </w:pPr>
      <w:r w:rsidRPr="004134C1">
        <w:rPr>
          <w:lang w:val="en-US"/>
        </w:rPr>
        <w:t>MVC</w:t>
      </w:r>
      <w:r w:rsidRPr="004134C1">
        <w:rPr>
          <w:lang w:val="en-US"/>
        </w:rPr>
        <w:tab/>
        <w:t>Model-View-Controller pattern</w:t>
      </w:r>
    </w:p>
    <w:p w14:paraId="24CB8E58" w14:textId="7F1BBAF2" w:rsidR="00B3509F" w:rsidRPr="004134C1" w:rsidRDefault="00B3509F" w:rsidP="000551FF">
      <w:pPr>
        <w:pStyle w:val="Definition"/>
        <w:rPr>
          <w:lang w:val="en-US"/>
        </w:rPr>
      </w:pPr>
      <w:r w:rsidRPr="004134C1">
        <w:rPr>
          <w:lang w:val="en-US"/>
        </w:rPr>
        <w:t>MVP</w:t>
      </w:r>
      <w:r w:rsidRPr="004134C1">
        <w:rPr>
          <w:lang w:val="en-US"/>
        </w:rPr>
        <w:tab/>
        <w:t>Minimum Viable Product</w:t>
      </w:r>
    </w:p>
    <w:p w14:paraId="150A3D09" w14:textId="533ACF24" w:rsidR="00FA69EA" w:rsidRPr="004134C1" w:rsidRDefault="00924E0C" w:rsidP="00FA69EA">
      <w:pPr>
        <w:pStyle w:val="Heading1"/>
        <w:rPr>
          <w:lang w:val="en-US"/>
        </w:rPr>
      </w:pPr>
      <w:bookmarkStart w:id="11" w:name="_Ref125375270"/>
      <w:bookmarkStart w:id="12" w:name="_Ref125375282"/>
      <w:bookmarkStart w:id="13" w:name="_Toc135722729"/>
      <w:r w:rsidRPr="004134C1">
        <w:rPr>
          <w:lang w:val="en-US"/>
        </w:rPr>
        <w:t>I</w:t>
      </w:r>
      <w:bookmarkEnd w:id="11"/>
      <w:bookmarkEnd w:id="12"/>
      <w:bookmarkEnd w:id="13"/>
      <w:r w:rsidR="00D87DBE">
        <w:rPr>
          <w:lang w:val="en-US"/>
        </w:rPr>
        <w:t>ntroduction</w:t>
      </w:r>
    </w:p>
    <w:p w14:paraId="44D44DA6" w14:textId="2550C0FC" w:rsidR="00933D51" w:rsidRPr="004134C1" w:rsidRDefault="00933D51" w:rsidP="00933D51">
      <w:pPr>
        <w:pStyle w:val="Heading2"/>
        <w:rPr>
          <w:lang w:val="en-US"/>
        </w:rPr>
      </w:pPr>
      <w:bookmarkStart w:id="14" w:name="_Toc135722730"/>
      <w:r w:rsidRPr="004134C1">
        <w:rPr>
          <w:lang w:val="en-US"/>
        </w:rPr>
        <w:t>B</w:t>
      </w:r>
      <w:bookmarkEnd w:id="14"/>
      <w:r w:rsidR="00F65E15">
        <w:rPr>
          <w:lang w:val="en-US"/>
        </w:rPr>
        <w:t>ackground</w:t>
      </w:r>
    </w:p>
    <w:p w14:paraId="39FB4D81" w14:textId="7F48B7D3" w:rsidR="00134DDE" w:rsidRPr="004134C1" w:rsidRDefault="00301788" w:rsidP="00DF6590">
      <w:pPr>
        <w:rPr>
          <w:lang w:val="en-US"/>
        </w:rPr>
      </w:pPr>
      <w:r>
        <w:rPr>
          <w:lang w:val="en-US"/>
        </w:rPr>
        <w:t xml:space="preserve">This report is </w:t>
      </w:r>
      <w:r w:rsidR="00BC05AC">
        <w:rPr>
          <w:lang w:val="en-US"/>
        </w:rPr>
        <w:t>regarding</w:t>
      </w:r>
      <w:r>
        <w:rPr>
          <w:lang w:val="en-US"/>
        </w:rPr>
        <w:t xml:space="preserve"> the portfolio </w:t>
      </w:r>
      <w:r w:rsidR="00094A56">
        <w:rPr>
          <w:lang w:val="en-US"/>
        </w:rPr>
        <w:t xml:space="preserve">submitted for evaluation in the Extended Reality (XR) </w:t>
      </w:r>
      <w:r w:rsidR="000E4D21">
        <w:rPr>
          <w:lang w:val="en-US"/>
        </w:rPr>
        <w:t>course</w:t>
      </w:r>
      <w:r w:rsidR="00E638AA">
        <w:rPr>
          <w:lang w:val="en-US"/>
        </w:rPr>
        <w:t>.</w:t>
      </w:r>
      <w:r w:rsidR="00F60671">
        <w:rPr>
          <w:lang w:val="en-US"/>
        </w:rPr>
        <w:t xml:space="preserve"> </w:t>
      </w:r>
      <w:r w:rsidR="003F6C56">
        <w:rPr>
          <w:lang w:val="en-US"/>
        </w:rPr>
        <w:t xml:space="preserve">The </w:t>
      </w:r>
      <w:r w:rsidR="00503E17">
        <w:rPr>
          <w:lang w:val="en-US"/>
        </w:rPr>
        <w:t xml:space="preserve">main </w:t>
      </w:r>
      <w:r w:rsidR="003F6C56">
        <w:rPr>
          <w:lang w:val="en-US"/>
        </w:rPr>
        <w:t xml:space="preserve">purpose of this project is to cover the curriculum of </w:t>
      </w:r>
      <w:r w:rsidR="00B12C54">
        <w:rPr>
          <w:lang w:val="en-US"/>
        </w:rPr>
        <w:t>the</w:t>
      </w:r>
      <w:r w:rsidR="00D5116A">
        <w:rPr>
          <w:lang w:val="en-US"/>
        </w:rPr>
        <w:t xml:space="preserve"> </w:t>
      </w:r>
      <w:r w:rsidR="00B12C54">
        <w:rPr>
          <w:lang w:val="en-US"/>
        </w:rPr>
        <w:t>Extended Reality (XR) course</w:t>
      </w:r>
      <w:r w:rsidR="005C61FA">
        <w:rPr>
          <w:lang w:val="en-US"/>
        </w:rPr>
        <w:t xml:space="preserve">, but since the actual requirements for this project were very open, </w:t>
      </w:r>
      <w:r w:rsidR="008E61D6">
        <w:rPr>
          <w:lang w:val="en-US"/>
        </w:rPr>
        <w:t>it was also combined with an earlier passion project of mine,</w:t>
      </w:r>
      <w:r w:rsidR="006F39C7">
        <w:rPr>
          <w:lang w:val="en-US"/>
        </w:rPr>
        <w:t xml:space="preserve"> that being </w:t>
      </w:r>
      <w:r w:rsidR="00CA0B7B">
        <w:rPr>
          <w:lang w:val="en-US"/>
        </w:rPr>
        <w:t xml:space="preserve">an </w:t>
      </w:r>
      <w:r w:rsidR="006F39C7">
        <w:rPr>
          <w:lang w:val="en-US"/>
        </w:rPr>
        <w:t>infinite Minesweeper</w:t>
      </w:r>
      <w:r w:rsidR="00CA0B7B">
        <w:rPr>
          <w:lang w:val="en-US"/>
        </w:rPr>
        <w:t xml:space="preserve"> game</w:t>
      </w:r>
      <w:r w:rsidR="00D64651">
        <w:rPr>
          <w:lang w:val="en-US"/>
        </w:rPr>
        <w:t>.</w:t>
      </w:r>
      <w:r w:rsidR="00044817">
        <w:rPr>
          <w:lang w:val="en-US"/>
        </w:rPr>
        <w:t xml:space="preserve"> The earlier </w:t>
      </w:r>
      <w:r w:rsidR="006B521F">
        <w:rPr>
          <w:lang w:val="en-US"/>
        </w:rPr>
        <w:t xml:space="preserve">project </w:t>
      </w:r>
      <w:r w:rsidR="00F15353">
        <w:rPr>
          <w:lang w:val="en-US"/>
        </w:rPr>
        <w:t xml:space="preserve">was made </w:t>
      </w:r>
      <w:r w:rsidR="00A92EC2">
        <w:rPr>
          <w:lang w:val="en-US"/>
        </w:rPr>
        <w:t xml:space="preserve">without a proper game engine </w:t>
      </w:r>
      <w:r w:rsidR="00DF1BD6">
        <w:rPr>
          <w:lang w:val="en-US"/>
        </w:rPr>
        <w:t xml:space="preserve">&amp; with very little structure, </w:t>
      </w:r>
      <w:r w:rsidR="006759F7">
        <w:rPr>
          <w:lang w:val="en-US"/>
        </w:rPr>
        <w:t xml:space="preserve">so </w:t>
      </w:r>
      <w:r w:rsidR="00261878">
        <w:rPr>
          <w:lang w:val="en-US"/>
        </w:rPr>
        <w:t>this new project became a sort of re-make, as well as an expansion of the original project</w:t>
      </w:r>
      <w:r w:rsidR="00B2562C">
        <w:rPr>
          <w:lang w:val="en-US"/>
        </w:rPr>
        <w:t xml:space="preserve"> into a </w:t>
      </w:r>
      <w:r w:rsidR="00152BDC">
        <w:rPr>
          <w:lang w:val="en-US"/>
        </w:rPr>
        <w:t>roguelike</w:t>
      </w:r>
      <w:r w:rsidR="00005FF7">
        <w:rPr>
          <w:lang w:val="en-US"/>
        </w:rPr>
        <w:t xml:space="preserve">, so it </w:t>
      </w:r>
      <w:r w:rsidR="00152BDC">
        <w:rPr>
          <w:lang w:val="en-US"/>
        </w:rPr>
        <w:t>would be a “new” project &amp; not just a pure remake of an existing one.</w:t>
      </w:r>
    </w:p>
    <w:p w14:paraId="4A5FB5F6" w14:textId="40DCEDF9" w:rsidR="00D10861" w:rsidRPr="004134C1" w:rsidRDefault="005B45E1" w:rsidP="00D10861">
      <w:pPr>
        <w:pStyle w:val="Heading2"/>
        <w:rPr>
          <w:lang w:val="en-US"/>
        </w:rPr>
      </w:pPr>
      <w:r>
        <w:rPr>
          <w:lang w:val="en-US"/>
        </w:rPr>
        <w:t>Restrictions</w:t>
      </w:r>
    </w:p>
    <w:p w14:paraId="33E03AE2" w14:textId="690A5D36" w:rsidR="00D03E4A" w:rsidRDefault="00F44F15" w:rsidP="00FC0DCD">
      <w:pPr>
        <w:pStyle w:val="ListParagraph"/>
        <w:numPr>
          <w:ilvl w:val="0"/>
          <w:numId w:val="33"/>
        </w:numPr>
        <w:rPr>
          <w:lang w:val="en-US"/>
        </w:rPr>
      </w:pPr>
      <w:r w:rsidRPr="00FC0DCD">
        <w:rPr>
          <w:lang w:val="en-US"/>
        </w:rPr>
        <w:t xml:space="preserve">One of the main restrictions of this project </w:t>
      </w:r>
      <w:r w:rsidR="004B517D" w:rsidRPr="00FC0DCD">
        <w:rPr>
          <w:lang w:val="en-US"/>
        </w:rPr>
        <w:t>is</w:t>
      </w:r>
      <w:r w:rsidRPr="00FC0DCD">
        <w:rPr>
          <w:lang w:val="en-US"/>
        </w:rPr>
        <w:t xml:space="preserve"> time. Due to being quite an ambitious project, </w:t>
      </w:r>
      <w:r w:rsidR="00DE7B3C" w:rsidRPr="00FC0DCD">
        <w:rPr>
          <w:lang w:val="en-US"/>
        </w:rPr>
        <w:t xml:space="preserve">there’s a lot of potential features </w:t>
      </w:r>
      <w:r w:rsidR="00ED064D" w:rsidRPr="00FC0DCD">
        <w:rPr>
          <w:lang w:val="en-US"/>
        </w:rPr>
        <w:t>that could be added to the game</w:t>
      </w:r>
      <w:r w:rsidR="00A25C9F" w:rsidRPr="00FC0DCD">
        <w:rPr>
          <w:lang w:val="en-US"/>
        </w:rPr>
        <w:t>. Therefore, the</w:t>
      </w:r>
      <w:r w:rsidR="008D0823" w:rsidRPr="00FC0DCD">
        <w:rPr>
          <w:lang w:val="en-US"/>
        </w:rPr>
        <w:t xml:space="preserve"> limiting factor for many ideas is if it’s worth the effort of implementing, or if that time is better spent </w:t>
      </w:r>
      <w:r w:rsidR="003B10F8" w:rsidRPr="00FC0DCD">
        <w:rPr>
          <w:lang w:val="en-US"/>
        </w:rPr>
        <w:t>working on</w:t>
      </w:r>
      <w:r w:rsidR="008D0823" w:rsidRPr="00FC0DCD">
        <w:rPr>
          <w:lang w:val="en-US"/>
        </w:rPr>
        <w:t xml:space="preserve"> something else</w:t>
      </w:r>
      <w:r w:rsidR="003B10F8" w:rsidRPr="00FC0DCD">
        <w:rPr>
          <w:lang w:val="en-US"/>
        </w:rPr>
        <w:t>.</w:t>
      </w:r>
    </w:p>
    <w:p w14:paraId="7EF83A1E" w14:textId="669C9D30" w:rsidR="00FC0DCD" w:rsidRDefault="00FC0DCD" w:rsidP="00FC0DCD">
      <w:pPr>
        <w:pStyle w:val="ListParagraph"/>
        <w:numPr>
          <w:ilvl w:val="0"/>
          <w:numId w:val="33"/>
        </w:numPr>
        <w:rPr>
          <w:lang w:val="en-US"/>
        </w:rPr>
      </w:pPr>
      <w:r>
        <w:rPr>
          <w:lang w:val="en-US"/>
        </w:rPr>
        <w:t xml:space="preserve">Certain </w:t>
      </w:r>
      <w:r w:rsidR="00857281">
        <w:rPr>
          <w:lang w:val="en-US"/>
        </w:rPr>
        <w:t>relevant topics</w:t>
      </w:r>
      <w:r>
        <w:rPr>
          <w:lang w:val="en-US"/>
        </w:rPr>
        <w:t xml:space="preserve"> were a little outside the scope of th</w:t>
      </w:r>
      <w:r w:rsidR="0035207A">
        <w:rPr>
          <w:lang w:val="en-US"/>
        </w:rPr>
        <w:t>is course’s curriculum</w:t>
      </w:r>
      <w:r>
        <w:rPr>
          <w:lang w:val="en-US"/>
        </w:rPr>
        <w:t xml:space="preserve">, like multithreading, </w:t>
      </w:r>
      <w:r w:rsidR="00C109E3">
        <w:rPr>
          <w:lang w:val="en-US"/>
        </w:rPr>
        <w:t>sound design</w:t>
      </w:r>
      <w:r w:rsidR="001557C4">
        <w:rPr>
          <w:lang w:val="en-US"/>
        </w:rPr>
        <w:t>, UX design</w:t>
      </w:r>
      <w:r w:rsidR="00857281">
        <w:rPr>
          <w:lang w:val="en-US"/>
        </w:rPr>
        <w:t xml:space="preserve">, </w:t>
      </w:r>
      <w:r w:rsidR="008F259F">
        <w:rPr>
          <w:lang w:val="en-US"/>
        </w:rPr>
        <w:t>Game</w:t>
      </w:r>
      <w:r w:rsidR="00610181">
        <w:rPr>
          <w:lang w:val="en-US"/>
        </w:rPr>
        <w:t xml:space="preserve"> design/theory</w:t>
      </w:r>
      <w:r w:rsidR="00C400CD">
        <w:rPr>
          <w:lang w:val="en-US"/>
        </w:rPr>
        <w:t xml:space="preserve">, </w:t>
      </w:r>
      <w:r w:rsidR="00F55812">
        <w:rPr>
          <w:lang w:val="en-US"/>
        </w:rPr>
        <w:t>etc.</w:t>
      </w:r>
      <w:r w:rsidR="00830D89">
        <w:rPr>
          <w:lang w:val="en-US"/>
        </w:rPr>
        <w:t xml:space="preserve"> </w:t>
      </w:r>
      <w:r w:rsidR="003041BC">
        <w:rPr>
          <w:lang w:val="en-US"/>
        </w:rPr>
        <w:t xml:space="preserve">These topics have therefore not been prioritized as much </w:t>
      </w:r>
      <w:r w:rsidR="0064797B">
        <w:rPr>
          <w:lang w:val="en-US"/>
        </w:rPr>
        <w:t xml:space="preserve">compared to </w:t>
      </w:r>
      <w:r w:rsidR="001F53E9">
        <w:rPr>
          <w:lang w:val="en-US"/>
        </w:rPr>
        <w:t>their normal level of priority in game development.</w:t>
      </w:r>
    </w:p>
    <w:p w14:paraId="66910410" w14:textId="6627EA3B" w:rsidR="00680428" w:rsidRPr="00D65B90" w:rsidRDefault="00A22F1D" w:rsidP="00D03E4A">
      <w:pPr>
        <w:pStyle w:val="ListParagraph"/>
        <w:numPr>
          <w:ilvl w:val="0"/>
          <w:numId w:val="33"/>
        </w:numPr>
        <w:rPr>
          <w:lang w:val="en-US"/>
        </w:rPr>
      </w:pPr>
      <w:r>
        <w:rPr>
          <w:lang w:val="en-US"/>
        </w:rPr>
        <w:t xml:space="preserve">Due to the game being based on Minesweeper, a 3D implementation wasn’t </w:t>
      </w:r>
      <w:r w:rsidR="00077B22">
        <w:rPr>
          <w:lang w:val="en-US"/>
        </w:rPr>
        <w:t xml:space="preserve">very </w:t>
      </w:r>
      <w:r w:rsidR="008125B7">
        <w:rPr>
          <w:lang w:val="en-US"/>
        </w:rPr>
        <w:t>feasible</w:t>
      </w:r>
      <w:r w:rsidR="00FE7449">
        <w:rPr>
          <w:lang w:val="en-US"/>
        </w:rPr>
        <w:t xml:space="preserve">, as Minesweeper is not a game that translates well into 3D. </w:t>
      </w:r>
      <w:r w:rsidR="008125B7">
        <w:rPr>
          <w:lang w:val="en-US"/>
        </w:rPr>
        <w:t xml:space="preserve">While </w:t>
      </w:r>
      <w:r w:rsidR="00B91E1F">
        <w:rPr>
          <w:lang w:val="en-US"/>
        </w:rPr>
        <w:t xml:space="preserve">it </w:t>
      </w:r>
      <w:r w:rsidR="00CC3453">
        <w:rPr>
          <w:lang w:val="en-US"/>
        </w:rPr>
        <w:t xml:space="preserve">would’ve been possible to make a </w:t>
      </w:r>
      <w:r w:rsidR="00EB01EE">
        <w:rPr>
          <w:lang w:val="en-US"/>
        </w:rPr>
        <w:t xml:space="preserve">3D version of Minesweeper in VR or something </w:t>
      </w:r>
      <w:r w:rsidR="00B036F7">
        <w:rPr>
          <w:lang w:val="en-US"/>
        </w:rPr>
        <w:t>like</w:t>
      </w:r>
      <w:r w:rsidR="00EB01EE">
        <w:rPr>
          <w:lang w:val="en-US"/>
        </w:rPr>
        <w:t xml:space="preserve"> it, that would’ve been more a “proof of concept” rather than an actual enjoyable game.</w:t>
      </w:r>
      <w:r w:rsidR="00B036F7">
        <w:rPr>
          <w:lang w:val="en-US"/>
        </w:rPr>
        <w:t xml:space="preserve"> Therefore</w:t>
      </w:r>
      <w:r w:rsidR="00FF130F">
        <w:rPr>
          <w:lang w:val="en-US"/>
        </w:rPr>
        <w:t xml:space="preserve">, the decision was made (with approval) to stick to 2D, </w:t>
      </w:r>
      <w:r w:rsidR="00D66C68">
        <w:rPr>
          <w:lang w:val="en-US"/>
        </w:rPr>
        <w:t>for the sake of the game not being needlessly complicated</w:t>
      </w:r>
      <w:r w:rsidR="008E3671">
        <w:rPr>
          <w:lang w:val="en-US"/>
        </w:rPr>
        <w:t xml:space="preserve"> &amp; clunky.</w:t>
      </w:r>
    </w:p>
    <w:p w14:paraId="75006757" w14:textId="77777777" w:rsidR="00703F69" w:rsidRPr="004134C1" w:rsidRDefault="00703F69" w:rsidP="00703F69">
      <w:pPr>
        <w:pStyle w:val="Heading2"/>
        <w:rPr>
          <w:lang w:val="en-US"/>
        </w:rPr>
      </w:pPr>
      <w:bookmarkStart w:id="15" w:name="_Toc135722732"/>
      <w:r w:rsidRPr="004134C1">
        <w:rPr>
          <w:lang w:val="en-US"/>
        </w:rPr>
        <w:t>Begreper/Ordliste</w:t>
      </w:r>
      <w:bookmarkEnd w:id="15"/>
    </w:p>
    <w:p w14:paraId="5F497CF1" w14:textId="77777777" w:rsidR="00626E73" w:rsidRPr="004134C1" w:rsidRDefault="00626E73" w:rsidP="00626E73">
      <w:pPr>
        <w:pStyle w:val="BodyText"/>
        <w:rPr>
          <w:lang w:val="en-US"/>
        </w:rPr>
      </w:pPr>
    </w:p>
    <w:tbl>
      <w:tblPr>
        <w:tblStyle w:val="TableGrid"/>
        <w:tblW w:w="0" w:type="auto"/>
        <w:tblLook w:val="04A0" w:firstRow="1" w:lastRow="0" w:firstColumn="1" w:lastColumn="0" w:noHBand="0" w:noVBand="1"/>
      </w:tblPr>
      <w:tblGrid>
        <w:gridCol w:w="1980"/>
        <w:gridCol w:w="2126"/>
        <w:gridCol w:w="4954"/>
      </w:tblGrid>
      <w:tr w:rsidR="00552AAF" w:rsidRPr="004134C1" w14:paraId="6C37E145" w14:textId="77777777" w:rsidTr="00552AAF">
        <w:trPr>
          <w:cantSplit/>
          <w:tblHeader/>
        </w:trPr>
        <w:tc>
          <w:tcPr>
            <w:tcW w:w="1980" w:type="dxa"/>
          </w:tcPr>
          <w:p w14:paraId="214B16E0" w14:textId="77777777" w:rsidR="00552AAF" w:rsidRPr="004134C1" w:rsidRDefault="00552AAF" w:rsidP="00552AAF">
            <w:pPr>
              <w:pStyle w:val="TabellTittel"/>
              <w:rPr>
                <w:lang w:val="en-US"/>
              </w:rPr>
            </w:pPr>
            <w:r w:rsidRPr="004134C1">
              <w:rPr>
                <w:lang w:val="en-US"/>
              </w:rPr>
              <w:t>Begrep</w:t>
            </w:r>
            <w:r w:rsidRPr="004134C1">
              <w:rPr>
                <w:lang w:val="en-US"/>
              </w:rPr>
              <w:br/>
              <w:t>(Norsk)</w:t>
            </w:r>
          </w:p>
        </w:tc>
        <w:tc>
          <w:tcPr>
            <w:tcW w:w="2126" w:type="dxa"/>
          </w:tcPr>
          <w:p w14:paraId="58B94360" w14:textId="77777777" w:rsidR="00552AAF" w:rsidRPr="004134C1" w:rsidRDefault="00552AAF" w:rsidP="00552AAF">
            <w:pPr>
              <w:pStyle w:val="TabellTittel"/>
              <w:rPr>
                <w:lang w:val="en-US"/>
              </w:rPr>
            </w:pPr>
            <w:r w:rsidRPr="004134C1">
              <w:rPr>
                <w:lang w:val="en-US"/>
              </w:rPr>
              <w:t>Begrep</w:t>
            </w:r>
            <w:r w:rsidRPr="004134C1">
              <w:rPr>
                <w:lang w:val="en-US"/>
              </w:rPr>
              <w:br/>
              <w:t>(Engelsk)</w:t>
            </w:r>
          </w:p>
        </w:tc>
        <w:tc>
          <w:tcPr>
            <w:tcW w:w="4954" w:type="dxa"/>
          </w:tcPr>
          <w:p w14:paraId="565A95F6" w14:textId="77777777" w:rsidR="00552AAF" w:rsidRPr="004134C1" w:rsidRDefault="00552AAF" w:rsidP="00552AAF">
            <w:pPr>
              <w:pStyle w:val="TabellTittel"/>
              <w:rPr>
                <w:lang w:val="en-US"/>
              </w:rPr>
            </w:pPr>
            <w:r w:rsidRPr="004134C1">
              <w:rPr>
                <w:lang w:val="en-US"/>
              </w:rPr>
              <w:t>Betyding/beskrivelse</w:t>
            </w:r>
          </w:p>
        </w:tc>
      </w:tr>
      <w:tr w:rsidR="00DA3197" w:rsidRPr="004134C1" w14:paraId="24F241AC" w14:textId="77777777" w:rsidTr="00552AAF">
        <w:trPr>
          <w:cantSplit/>
        </w:trPr>
        <w:tc>
          <w:tcPr>
            <w:tcW w:w="1980" w:type="dxa"/>
          </w:tcPr>
          <w:p w14:paraId="1F40C26A" w14:textId="5A89752F" w:rsidR="00DA3197" w:rsidRPr="004134C1" w:rsidRDefault="001A69D0" w:rsidP="00703F69">
            <w:pPr>
              <w:pStyle w:val="Comment"/>
              <w:rPr>
                <w:i w:val="0"/>
                <w:iCs/>
                <w:color w:val="auto"/>
                <w:lang w:val="en-US"/>
              </w:rPr>
            </w:pPr>
            <w:r w:rsidRPr="004134C1">
              <w:rPr>
                <w:i w:val="0"/>
                <w:iCs/>
                <w:color w:val="auto"/>
                <w:lang w:val="en-US"/>
              </w:rPr>
              <w:t>Skjerm</w:t>
            </w:r>
          </w:p>
        </w:tc>
        <w:tc>
          <w:tcPr>
            <w:tcW w:w="2126" w:type="dxa"/>
          </w:tcPr>
          <w:p w14:paraId="126F0D4A" w14:textId="6576ED37" w:rsidR="00DA3197" w:rsidRPr="004134C1" w:rsidRDefault="001A69D0" w:rsidP="00703F69">
            <w:pPr>
              <w:pStyle w:val="Comment"/>
              <w:rPr>
                <w:i w:val="0"/>
                <w:iCs/>
                <w:color w:val="auto"/>
                <w:lang w:val="en-US"/>
              </w:rPr>
            </w:pPr>
            <w:r w:rsidRPr="004134C1">
              <w:rPr>
                <w:i w:val="0"/>
                <w:iCs/>
                <w:color w:val="auto"/>
                <w:lang w:val="en-US"/>
              </w:rPr>
              <w:t>Screen</w:t>
            </w:r>
          </w:p>
        </w:tc>
        <w:tc>
          <w:tcPr>
            <w:tcW w:w="4954" w:type="dxa"/>
          </w:tcPr>
          <w:p w14:paraId="495D8CE0" w14:textId="785C5F57" w:rsidR="00DA3197" w:rsidRPr="004134C1" w:rsidRDefault="001A69D0" w:rsidP="00703F69">
            <w:pPr>
              <w:pStyle w:val="Comment"/>
              <w:rPr>
                <w:i w:val="0"/>
                <w:iCs/>
                <w:color w:val="auto"/>
                <w:lang w:val="en-US"/>
              </w:rPr>
            </w:pPr>
            <w:r w:rsidRPr="004134C1">
              <w:rPr>
                <w:i w:val="0"/>
                <w:iCs/>
                <w:color w:val="auto"/>
                <w:lang w:val="en-US"/>
              </w:rPr>
              <w:t xml:space="preserve">En unik scene med elementer som brukeren kan interagere med, og som kan vises inni applikasjonsvinduet. Består av </w:t>
            </w:r>
            <w:r w:rsidR="00401F1C" w:rsidRPr="004134C1">
              <w:rPr>
                <w:i w:val="0"/>
                <w:iCs/>
                <w:color w:val="auto"/>
                <w:lang w:val="en-US"/>
              </w:rPr>
              <w:t>«view»- og «controller»-delen av MVC.</w:t>
            </w:r>
          </w:p>
        </w:tc>
      </w:tr>
      <w:tr w:rsidR="001A69D0" w:rsidRPr="004134C1" w14:paraId="1FBC1B5D" w14:textId="77777777" w:rsidTr="00552AAF">
        <w:trPr>
          <w:cantSplit/>
        </w:trPr>
        <w:tc>
          <w:tcPr>
            <w:tcW w:w="1980" w:type="dxa"/>
          </w:tcPr>
          <w:p w14:paraId="1CF0AC48" w14:textId="77887D5F" w:rsidR="001A69D0" w:rsidRPr="004134C1" w:rsidRDefault="00401F1C" w:rsidP="001A69D0">
            <w:pPr>
              <w:pStyle w:val="Comment"/>
              <w:rPr>
                <w:i w:val="0"/>
                <w:iCs/>
                <w:color w:val="auto"/>
                <w:lang w:val="en-US"/>
              </w:rPr>
            </w:pPr>
            <w:r w:rsidRPr="004134C1">
              <w:rPr>
                <w:i w:val="0"/>
                <w:iCs/>
                <w:color w:val="auto"/>
                <w:lang w:val="en-US"/>
              </w:rPr>
              <w:lastRenderedPageBreak/>
              <w:t>Modell</w:t>
            </w:r>
          </w:p>
        </w:tc>
        <w:tc>
          <w:tcPr>
            <w:tcW w:w="2126" w:type="dxa"/>
          </w:tcPr>
          <w:p w14:paraId="580E0F5C" w14:textId="4892BA2C" w:rsidR="001A69D0" w:rsidRPr="004134C1" w:rsidRDefault="00401F1C" w:rsidP="001A69D0">
            <w:pPr>
              <w:pStyle w:val="Comment"/>
              <w:rPr>
                <w:i w:val="0"/>
                <w:iCs/>
                <w:color w:val="auto"/>
                <w:lang w:val="en-US"/>
              </w:rPr>
            </w:pPr>
            <w:r w:rsidRPr="004134C1">
              <w:rPr>
                <w:i w:val="0"/>
                <w:iCs/>
                <w:color w:val="auto"/>
                <w:lang w:val="en-US"/>
              </w:rPr>
              <w:t>Model</w:t>
            </w:r>
          </w:p>
        </w:tc>
        <w:tc>
          <w:tcPr>
            <w:tcW w:w="4954" w:type="dxa"/>
          </w:tcPr>
          <w:p w14:paraId="2E702805" w14:textId="02E500D5" w:rsidR="001A69D0" w:rsidRPr="004134C1" w:rsidRDefault="00401F1C" w:rsidP="001A69D0">
            <w:pPr>
              <w:pStyle w:val="Comment"/>
              <w:rPr>
                <w:i w:val="0"/>
                <w:iCs/>
                <w:color w:val="auto"/>
                <w:lang w:val="en-US"/>
              </w:rPr>
            </w:pPr>
            <w:r w:rsidRPr="004134C1">
              <w:rPr>
                <w:i w:val="0"/>
                <w:iCs/>
                <w:color w:val="auto"/>
                <w:lang w:val="en-US"/>
              </w:rPr>
              <w:t>Selve spill-logikken som styrer spillet. «model»-delen av MVC</w:t>
            </w:r>
          </w:p>
        </w:tc>
      </w:tr>
      <w:tr w:rsidR="00401F1C" w:rsidRPr="004134C1" w14:paraId="56AFB5DB" w14:textId="77777777" w:rsidTr="00552AAF">
        <w:trPr>
          <w:cantSplit/>
        </w:trPr>
        <w:tc>
          <w:tcPr>
            <w:tcW w:w="1980" w:type="dxa"/>
          </w:tcPr>
          <w:p w14:paraId="0E728692" w14:textId="672F1CCC" w:rsidR="00401F1C" w:rsidRPr="004134C1" w:rsidRDefault="00401F1C" w:rsidP="00401F1C">
            <w:pPr>
              <w:pStyle w:val="Comment"/>
              <w:rPr>
                <w:i w:val="0"/>
                <w:iCs/>
                <w:color w:val="auto"/>
                <w:lang w:val="en-US"/>
              </w:rPr>
            </w:pPr>
            <w:r w:rsidRPr="004134C1">
              <w:rPr>
                <w:i w:val="0"/>
                <w:iCs/>
                <w:color w:val="auto"/>
                <w:lang w:val="en-US"/>
              </w:rPr>
              <w:t>Spill</w:t>
            </w:r>
          </w:p>
        </w:tc>
        <w:tc>
          <w:tcPr>
            <w:tcW w:w="2126" w:type="dxa"/>
          </w:tcPr>
          <w:p w14:paraId="5AA142F7" w14:textId="1570AA29" w:rsidR="00401F1C" w:rsidRPr="004134C1" w:rsidRDefault="00401F1C" w:rsidP="00401F1C">
            <w:pPr>
              <w:pStyle w:val="Comment"/>
              <w:rPr>
                <w:i w:val="0"/>
                <w:iCs/>
                <w:color w:val="auto"/>
                <w:lang w:val="en-US"/>
              </w:rPr>
            </w:pPr>
            <w:r w:rsidRPr="004134C1">
              <w:rPr>
                <w:i w:val="0"/>
                <w:iCs/>
                <w:color w:val="auto"/>
                <w:lang w:val="en-US"/>
              </w:rPr>
              <w:t>Game</w:t>
            </w:r>
          </w:p>
        </w:tc>
        <w:tc>
          <w:tcPr>
            <w:tcW w:w="4954" w:type="dxa"/>
          </w:tcPr>
          <w:p w14:paraId="7792D2D9" w14:textId="1E3C9786" w:rsidR="00401F1C" w:rsidRPr="004134C1" w:rsidRDefault="00401F1C" w:rsidP="00401F1C">
            <w:pPr>
              <w:pStyle w:val="Comment"/>
              <w:rPr>
                <w:i w:val="0"/>
                <w:iCs/>
                <w:color w:val="auto"/>
                <w:lang w:val="en-US"/>
              </w:rPr>
            </w:pPr>
            <w:r w:rsidRPr="004134C1">
              <w:rPr>
                <w:i w:val="0"/>
                <w:iCs/>
                <w:color w:val="auto"/>
                <w:lang w:val="en-US"/>
              </w:rPr>
              <w:t>Et spill som kan lastes inn av brukeren for å spilles</w:t>
            </w:r>
          </w:p>
        </w:tc>
      </w:tr>
      <w:tr w:rsidR="00401F1C" w:rsidRPr="004134C1" w14:paraId="2FFA9844" w14:textId="77777777" w:rsidTr="00552AAF">
        <w:trPr>
          <w:cantSplit/>
        </w:trPr>
        <w:tc>
          <w:tcPr>
            <w:tcW w:w="1980" w:type="dxa"/>
          </w:tcPr>
          <w:p w14:paraId="2DE08979" w14:textId="020E31D7" w:rsidR="00401F1C" w:rsidRPr="004134C1" w:rsidRDefault="00401F1C" w:rsidP="00401F1C">
            <w:pPr>
              <w:pStyle w:val="Comment"/>
              <w:rPr>
                <w:i w:val="0"/>
                <w:iCs/>
                <w:color w:val="auto"/>
                <w:lang w:val="en-US"/>
              </w:rPr>
            </w:pPr>
            <w:r w:rsidRPr="004134C1">
              <w:rPr>
                <w:i w:val="0"/>
                <w:iCs/>
                <w:color w:val="auto"/>
                <w:lang w:val="en-US"/>
              </w:rPr>
              <w:t>Spiller</w:t>
            </w:r>
          </w:p>
        </w:tc>
        <w:tc>
          <w:tcPr>
            <w:tcW w:w="2126" w:type="dxa"/>
          </w:tcPr>
          <w:p w14:paraId="1A06A48D" w14:textId="574A9EC1" w:rsidR="00401F1C" w:rsidRPr="004134C1" w:rsidRDefault="00401F1C" w:rsidP="00401F1C">
            <w:pPr>
              <w:pStyle w:val="Comment"/>
              <w:rPr>
                <w:i w:val="0"/>
                <w:iCs/>
                <w:color w:val="auto"/>
                <w:lang w:val="en-US"/>
              </w:rPr>
            </w:pPr>
            <w:r w:rsidRPr="004134C1">
              <w:rPr>
                <w:i w:val="0"/>
                <w:iCs/>
                <w:color w:val="auto"/>
                <w:lang w:val="en-US"/>
              </w:rPr>
              <w:t>Player</w:t>
            </w:r>
          </w:p>
        </w:tc>
        <w:tc>
          <w:tcPr>
            <w:tcW w:w="4954" w:type="dxa"/>
          </w:tcPr>
          <w:p w14:paraId="0BE3748A" w14:textId="160B8F53" w:rsidR="00401F1C" w:rsidRPr="004134C1" w:rsidRDefault="00401F1C" w:rsidP="00401F1C">
            <w:pPr>
              <w:pStyle w:val="Comment"/>
              <w:rPr>
                <w:i w:val="0"/>
                <w:iCs/>
                <w:color w:val="auto"/>
                <w:lang w:val="en-US"/>
              </w:rPr>
            </w:pPr>
            <w:r w:rsidRPr="004134C1">
              <w:rPr>
                <w:i w:val="0"/>
                <w:iCs/>
                <w:color w:val="auto"/>
                <w:lang w:val="en-US"/>
              </w:rPr>
              <w:t>Selve brukeren som spiller spillet, representert i applikasjonen</w:t>
            </w:r>
          </w:p>
        </w:tc>
      </w:tr>
      <w:tr w:rsidR="00401F1C" w:rsidRPr="004134C1" w14:paraId="2B8EA203" w14:textId="77777777" w:rsidTr="00552AAF">
        <w:trPr>
          <w:cantSplit/>
        </w:trPr>
        <w:tc>
          <w:tcPr>
            <w:tcW w:w="1980" w:type="dxa"/>
          </w:tcPr>
          <w:p w14:paraId="3BB04324" w14:textId="158DC51A" w:rsidR="00401F1C" w:rsidRPr="004134C1" w:rsidRDefault="00401F1C" w:rsidP="00401F1C">
            <w:pPr>
              <w:pStyle w:val="Comment"/>
              <w:rPr>
                <w:i w:val="0"/>
                <w:iCs/>
                <w:color w:val="auto"/>
                <w:lang w:val="en-US"/>
              </w:rPr>
            </w:pPr>
            <w:r w:rsidRPr="004134C1">
              <w:rPr>
                <w:i w:val="0"/>
                <w:iCs/>
                <w:color w:val="auto"/>
                <w:lang w:val="en-US"/>
              </w:rPr>
              <w:t>Historie</w:t>
            </w:r>
          </w:p>
        </w:tc>
        <w:tc>
          <w:tcPr>
            <w:tcW w:w="2126" w:type="dxa"/>
          </w:tcPr>
          <w:p w14:paraId="740C9F21" w14:textId="7ACF2C9D" w:rsidR="00401F1C" w:rsidRPr="004134C1" w:rsidRDefault="00401F1C" w:rsidP="00401F1C">
            <w:pPr>
              <w:pStyle w:val="Comment"/>
              <w:rPr>
                <w:i w:val="0"/>
                <w:iCs/>
                <w:color w:val="auto"/>
                <w:lang w:val="en-US"/>
              </w:rPr>
            </w:pPr>
            <w:r w:rsidRPr="004134C1">
              <w:rPr>
                <w:i w:val="0"/>
                <w:iCs/>
                <w:color w:val="auto"/>
                <w:lang w:val="en-US"/>
              </w:rPr>
              <w:t>Story</w:t>
            </w:r>
          </w:p>
        </w:tc>
        <w:tc>
          <w:tcPr>
            <w:tcW w:w="4954" w:type="dxa"/>
          </w:tcPr>
          <w:p w14:paraId="2341BA23" w14:textId="78EF8FBF" w:rsidR="00401F1C" w:rsidRPr="004134C1" w:rsidRDefault="00401F1C" w:rsidP="00401F1C">
            <w:pPr>
              <w:pStyle w:val="Comment"/>
              <w:rPr>
                <w:i w:val="0"/>
                <w:iCs/>
                <w:color w:val="auto"/>
                <w:lang w:val="en-US"/>
              </w:rPr>
            </w:pPr>
            <w:r w:rsidRPr="004134C1">
              <w:rPr>
                <w:i w:val="0"/>
                <w:iCs/>
                <w:color w:val="auto"/>
                <w:lang w:val="en-US"/>
              </w:rPr>
              <w:t>Selve historien som tilhører et spill</w:t>
            </w:r>
          </w:p>
        </w:tc>
      </w:tr>
      <w:tr w:rsidR="00401F1C" w:rsidRPr="004134C1" w14:paraId="0B8CC691" w14:textId="77777777" w:rsidTr="00552AAF">
        <w:trPr>
          <w:cantSplit/>
        </w:trPr>
        <w:tc>
          <w:tcPr>
            <w:tcW w:w="1980" w:type="dxa"/>
          </w:tcPr>
          <w:p w14:paraId="19EA2A01" w14:textId="196A9763" w:rsidR="00401F1C" w:rsidRPr="004134C1" w:rsidRDefault="00401F1C" w:rsidP="00401F1C">
            <w:pPr>
              <w:pStyle w:val="Comment"/>
              <w:rPr>
                <w:i w:val="0"/>
                <w:iCs/>
                <w:color w:val="auto"/>
                <w:lang w:val="en-US"/>
              </w:rPr>
            </w:pPr>
            <w:r w:rsidRPr="004134C1">
              <w:rPr>
                <w:i w:val="0"/>
                <w:iCs/>
                <w:color w:val="auto"/>
                <w:lang w:val="en-US"/>
              </w:rPr>
              <w:t>Fiende</w:t>
            </w:r>
          </w:p>
        </w:tc>
        <w:tc>
          <w:tcPr>
            <w:tcW w:w="2126" w:type="dxa"/>
          </w:tcPr>
          <w:p w14:paraId="475A24D5" w14:textId="293E7454" w:rsidR="00401F1C" w:rsidRPr="004134C1" w:rsidRDefault="00401F1C" w:rsidP="00401F1C">
            <w:pPr>
              <w:pStyle w:val="Comment"/>
              <w:rPr>
                <w:i w:val="0"/>
                <w:iCs/>
                <w:color w:val="auto"/>
                <w:lang w:val="en-US"/>
              </w:rPr>
            </w:pPr>
            <w:r w:rsidRPr="004134C1">
              <w:rPr>
                <w:i w:val="0"/>
                <w:iCs/>
                <w:color w:val="auto"/>
                <w:lang w:val="en-US"/>
              </w:rPr>
              <w:t>Enemy</w:t>
            </w:r>
          </w:p>
        </w:tc>
        <w:tc>
          <w:tcPr>
            <w:tcW w:w="4954" w:type="dxa"/>
          </w:tcPr>
          <w:p w14:paraId="6843C942" w14:textId="548621DE" w:rsidR="00401F1C" w:rsidRPr="004134C1" w:rsidRDefault="00401F1C" w:rsidP="00401F1C">
            <w:pPr>
              <w:pStyle w:val="Comment"/>
              <w:rPr>
                <w:i w:val="0"/>
                <w:iCs/>
                <w:color w:val="auto"/>
                <w:lang w:val="en-US"/>
              </w:rPr>
            </w:pPr>
            <w:r w:rsidRPr="004134C1">
              <w:rPr>
                <w:i w:val="0"/>
                <w:iCs/>
                <w:color w:val="auto"/>
                <w:lang w:val="en-US"/>
              </w:rPr>
              <w:t>Diverse fiender som tilhører et spill, og som spilleren kan kjempe mot</w:t>
            </w:r>
          </w:p>
        </w:tc>
      </w:tr>
      <w:tr w:rsidR="00401F1C" w:rsidRPr="004134C1" w14:paraId="56AB82C7" w14:textId="77777777" w:rsidTr="00552AAF">
        <w:trPr>
          <w:cantSplit/>
        </w:trPr>
        <w:tc>
          <w:tcPr>
            <w:tcW w:w="1980" w:type="dxa"/>
          </w:tcPr>
          <w:p w14:paraId="32AA5722" w14:textId="62DD8E84" w:rsidR="00401F1C" w:rsidRPr="004134C1" w:rsidRDefault="00401F1C" w:rsidP="00401F1C">
            <w:pPr>
              <w:pStyle w:val="Comment"/>
              <w:rPr>
                <w:i w:val="0"/>
                <w:iCs/>
                <w:color w:val="auto"/>
                <w:lang w:val="en-US"/>
              </w:rPr>
            </w:pPr>
            <w:r w:rsidRPr="004134C1">
              <w:rPr>
                <w:i w:val="0"/>
                <w:iCs/>
                <w:color w:val="auto"/>
                <w:lang w:val="en-US"/>
              </w:rPr>
              <w:t>Inventar</w:t>
            </w:r>
          </w:p>
        </w:tc>
        <w:tc>
          <w:tcPr>
            <w:tcW w:w="2126" w:type="dxa"/>
          </w:tcPr>
          <w:p w14:paraId="4BDD7E81" w14:textId="3970812D" w:rsidR="00401F1C" w:rsidRPr="004134C1" w:rsidRDefault="00401F1C" w:rsidP="00401F1C">
            <w:pPr>
              <w:pStyle w:val="Comment"/>
              <w:rPr>
                <w:i w:val="0"/>
                <w:iCs/>
                <w:color w:val="auto"/>
                <w:lang w:val="en-US"/>
              </w:rPr>
            </w:pPr>
            <w:r w:rsidRPr="004134C1">
              <w:rPr>
                <w:i w:val="0"/>
                <w:iCs/>
                <w:color w:val="auto"/>
                <w:lang w:val="en-US"/>
              </w:rPr>
              <w:t>Inventory</w:t>
            </w:r>
          </w:p>
        </w:tc>
        <w:tc>
          <w:tcPr>
            <w:tcW w:w="4954" w:type="dxa"/>
          </w:tcPr>
          <w:p w14:paraId="0B4AFBD3" w14:textId="68AFAD17" w:rsidR="00401F1C" w:rsidRPr="004134C1" w:rsidRDefault="00401F1C" w:rsidP="00401F1C">
            <w:pPr>
              <w:pStyle w:val="Comment"/>
              <w:rPr>
                <w:i w:val="0"/>
                <w:iCs/>
                <w:color w:val="auto"/>
                <w:lang w:val="en-US"/>
              </w:rPr>
            </w:pPr>
            <w:r w:rsidRPr="004134C1">
              <w:rPr>
                <w:i w:val="0"/>
                <w:iCs/>
                <w:color w:val="auto"/>
                <w:lang w:val="en-US"/>
              </w:rPr>
              <w:t>En liste med gjenstander som spilleren og fiender kan holde på</w:t>
            </w:r>
          </w:p>
        </w:tc>
      </w:tr>
      <w:tr w:rsidR="00401F1C" w:rsidRPr="004134C1" w14:paraId="042F0DF0" w14:textId="77777777" w:rsidTr="00552AAF">
        <w:trPr>
          <w:cantSplit/>
        </w:trPr>
        <w:tc>
          <w:tcPr>
            <w:tcW w:w="1980" w:type="dxa"/>
          </w:tcPr>
          <w:p w14:paraId="746724E9" w14:textId="04F260B0" w:rsidR="00401F1C" w:rsidRPr="004134C1" w:rsidRDefault="00401F1C" w:rsidP="00401F1C">
            <w:pPr>
              <w:pStyle w:val="Comment"/>
              <w:rPr>
                <w:i w:val="0"/>
                <w:iCs/>
                <w:color w:val="auto"/>
                <w:lang w:val="en-US"/>
              </w:rPr>
            </w:pPr>
            <w:r w:rsidRPr="004134C1">
              <w:rPr>
                <w:i w:val="0"/>
                <w:iCs/>
                <w:color w:val="auto"/>
                <w:lang w:val="en-US"/>
              </w:rPr>
              <w:t>Gjenstand</w:t>
            </w:r>
          </w:p>
        </w:tc>
        <w:tc>
          <w:tcPr>
            <w:tcW w:w="2126" w:type="dxa"/>
          </w:tcPr>
          <w:p w14:paraId="33FFF6C1" w14:textId="617403E5" w:rsidR="00401F1C" w:rsidRPr="004134C1" w:rsidRDefault="00401F1C" w:rsidP="00401F1C">
            <w:pPr>
              <w:pStyle w:val="Comment"/>
              <w:rPr>
                <w:i w:val="0"/>
                <w:iCs/>
                <w:color w:val="auto"/>
                <w:lang w:val="en-US"/>
              </w:rPr>
            </w:pPr>
            <w:r w:rsidRPr="004134C1">
              <w:rPr>
                <w:i w:val="0"/>
                <w:iCs/>
                <w:color w:val="auto"/>
                <w:lang w:val="en-US"/>
              </w:rPr>
              <w:t>Item</w:t>
            </w:r>
          </w:p>
        </w:tc>
        <w:tc>
          <w:tcPr>
            <w:tcW w:w="4954" w:type="dxa"/>
          </w:tcPr>
          <w:p w14:paraId="7DAA2A8B" w14:textId="602BCF89" w:rsidR="00401F1C" w:rsidRPr="004134C1" w:rsidRDefault="00401F1C" w:rsidP="00401F1C">
            <w:pPr>
              <w:pStyle w:val="Comment"/>
              <w:rPr>
                <w:i w:val="0"/>
                <w:iCs/>
                <w:color w:val="auto"/>
                <w:lang w:val="en-US"/>
              </w:rPr>
            </w:pPr>
            <w:r w:rsidRPr="004134C1">
              <w:rPr>
                <w:i w:val="0"/>
                <w:iCs/>
                <w:color w:val="auto"/>
                <w:lang w:val="en-US"/>
              </w:rPr>
              <w:t>Et objekt som lagres i et inventar, og som spilleren og fiender kan interagere med</w:t>
            </w:r>
          </w:p>
        </w:tc>
      </w:tr>
    </w:tbl>
    <w:p w14:paraId="7CCE2438" w14:textId="5875C616" w:rsidR="00552AAF" w:rsidRPr="004134C1" w:rsidRDefault="00626E73" w:rsidP="00626E73">
      <w:pPr>
        <w:pStyle w:val="Caption"/>
        <w:rPr>
          <w:lang w:val="en-US"/>
        </w:rPr>
      </w:pPr>
      <w:bookmarkStart w:id="16" w:name="_Toc135710608"/>
      <w:r w:rsidRPr="004134C1">
        <w:rPr>
          <w:lang w:val="en-US"/>
        </w:rPr>
        <w:t xml:space="preserve">Tabell </w:t>
      </w:r>
      <w:r w:rsidRPr="004134C1">
        <w:rPr>
          <w:lang w:val="en-US"/>
        </w:rPr>
        <w:fldChar w:fldCharType="begin"/>
      </w:r>
      <w:r w:rsidRPr="004134C1">
        <w:rPr>
          <w:lang w:val="en-US"/>
        </w:rPr>
        <w:instrText xml:space="preserve"> SEQ Tabell \* ARABIC </w:instrText>
      </w:r>
      <w:r w:rsidRPr="004134C1">
        <w:rPr>
          <w:lang w:val="en-US"/>
        </w:rPr>
        <w:fldChar w:fldCharType="separate"/>
      </w:r>
      <w:r w:rsidR="00DA4653" w:rsidRPr="004134C1">
        <w:rPr>
          <w:noProof/>
          <w:lang w:val="en-US"/>
        </w:rPr>
        <w:t>1</w:t>
      </w:r>
      <w:r w:rsidRPr="004134C1">
        <w:rPr>
          <w:lang w:val="en-US"/>
        </w:rPr>
        <w:fldChar w:fldCharType="end"/>
      </w:r>
      <w:r w:rsidRPr="004134C1">
        <w:rPr>
          <w:lang w:val="en-US"/>
        </w:rPr>
        <w:t xml:space="preserve"> Begreper og ordliste</w:t>
      </w:r>
      <w:bookmarkEnd w:id="16"/>
    </w:p>
    <w:p w14:paraId="0B507627" w14:textId="45BC0B59" w:rsidR="00811239" w:rsidRPr="004134C1" w:rsidRDefault="00811239" w:rsidP="00FA69EA">
      <w:pPr>
        <w:pStyle w:val="Heading1"/>
        <w:rPr>
          <w:lang w:val="en-US"/>
        </w:rPr>
      </w:pPr>
      <w:bookmarkStart w:id="17" w:name="_Toc135722733"/>
      <w:bookmarkStart w:id="18" w:name="_Ref125374860"/>
      <w:bookmarkStart w:id="19" w:name="_Ref125374869"/>
      <w:bookmarkStart w:id="20" w:name="_Ref125375184"/>
      <w:r w:rsidRPr="004134C1">
        <w:rPr>
          <w:lang w:val="en-US"/>
        </w:rPr>
        <w:t>T</w:t>
      </w:r>
      <w:bookmarkEnd w:id="17"/>
      <w:r w:rsidR="00665561">
        <w:rPr>
          <w:lang w:val="en-US"/>
        </w:rPr>
        <w:t>heory</w:t>
      </w:r>
      <w:r w:rsidR="00222197">
        <w:rPr>
          <w:lang w:val="en-US"/>
        </w:rPr>
        <w:t>, technology &amp; architecture</w:t>
      </w:r>
    </w:p>
    <w:p w14:paraId="09CD2A89" w14:textId="603F8A01" w:rsidR="00661413" w:rsidRPr="004134C1" w:rsidRDefault="00CB30C9" w:rsidP="00661413">
      <w:pPr>
        <w:pStyle w:val="Heading2"/>
        <w:rPr>
          <w:lang w:val="en-US"/>
        </w:rPr>
      </w:pPr>
      <w:r>
        <w:rPr>
          <w:lang w:val="en-US"/>
        </w:rPr>
        <w:t>Game engine</w:t>
      </w:r>
    </w:p>
    <w:p w14:paraId="2A2A752D" w14:textId="1CED39D3" w:rsidR="001F1E83" w:rsidRDefault="00FB1D68" w:rsidP="00CB0E98">
      <w:pPr>
        <w:pStyle w:val="BodyText"/>
        <w:rPr>
          <w:lang w:val="en-US"/>
        </w:rPr>
      </w:pPr>
      <w:r>
        <w:rPr>
          <w:lang w:val="en-US"/>
        </w:rPr>
        <w:t xml:space="preserve">The first question that needed to be answered for this </w:t>
      </w:r>
      <w:r w:rsidR="003F4983">
        <w:rPr>
          <w:lang w:val="en-US"/>
        </w:rPr>
        <w:t>project was what game engine to use</w:t>
      </w:r>
      <w:r w:rsidR="00956085">
        <w:rPr>
          <w:lang w:val="en-US"/>
        </w:rPr>
        <w:t>. With many great options to choose from, Godot was chosen</w:t>
      </w:r>
      <w:r w:rsidR="00CF7477">
        <w:rPr>
          <w:lang w:val="en-US"/>
        </w:rPr>
        <w:t xml:space="preserve">, </w:t>
      </w:r>
      <w:r w:rsidR="0024520B">
        <w:rPr>
          <w:lang w:val="en-US"/>
        </w:rPr>
        <w:t>due to being entirely free &amp; open source</w:t>
      </w:r>
      <w:r w:rsidR="00285CED">
        <w:rPr>
          <w:lang w:val="en-US"/>
        </w:rPr>
        <w:t xml:space="preserve">, </w:t>
      </w:r>
      <w:r w:rsidR="006E0B6D">
        <w:rPr>
          <w:lang w:val="en-US"/>
        </w:rPr>
        <w:t>easy</w:t>
      </w:r>
      <w:r w:rsidR="00127CEF">
        <w:rPr>
          <w:lang w:val="en-US"/>
        </w:rPr>
        <w:t xml:space="preserve"> to set up, </w:t>
      </w:r>
      <w:r w:rsidR="00F15391">
        <w:rPr>
          <w:lang w:val="en-US"/>
        </w:rPr>
        <w:t>and</w:t>
      </w:r>
      <w:r w:rsidR="00285CED">
        <w:rPr>
          <w:lang w:val="en-US"/>
        </w:rPr>
        <w:t xml:space="preserve"> simple &amp; intuitive to use.</w:t>
      </w:r>
      <w:r w:rsidR="00985BF0">
        <w:rPr>
          <w:lang w:val="en-US"/>
        </w:rPr>
        <w:t xml:space="preserve"> The o</w:t>
      </w:r>
      <w:r w:rsidR="00245321">
        <w:rPr>
          <w:lang w:val="en-US"/>
        </w:rPr>
        <w:t>ne drawback with</w:t>
      </w:r>
      <w:r w:rsidR="00985BF0">
        <w:rPr>
          <w:lang w:val="en-US"/>
        </w:rPr>
        <w:t xml:space="preserve"> Godot </w:t>
      </w:r>
      <w:r w:rsidR="00245321">
        <w:rPr>
          <w:lang w:val="en-US"/>
        </w:rPr>
        <w:t xml:space="preserve">is that it </w:t>
      </w:r>
      <w:r w:rsidR="003467BB">
        <w:rPr>
          <w:lang w:val="en-US"/>
        </w:rPr>
        <w:t xml:space="preserve">does not follow the Model-View-Controller design pattern, </w:t>
      </w:r>
      <w:r w:rsidR="00C45B56">
        <w:rPr>
          <w:lang w:val="en-US"/>
        </w:rPr>
        <w:t xml:space="preserve">instead </w:t>
      </w:r>
      <w:r w:rsidR="003F33E8">
        <w:rPr>
          <w:lang w:val="en-US"/>
        </w:rPr>
        <w:t xml:space="preserve">splitting the game into a hierarchy of nodes, </w:t>
      </w:r>
      <w:r w:rsidR="00F21BF1">
        <w:rPr>
          <w:lang w:val="en-US"/>
        </w:rPr>
        <w:t xml:space="preserve">each with their own </w:t>
      </w:r>
      <w:r w:rsidR="00813931">
        <w:rPr>
          <w:lang w:val="en-US"/>
        </w:rPr>
        <w:t>model, view &amp; controller responsibilities</w:t>
      </w:r>
      <w:r w:rsidR="001F1E83">
        <w:rPr>
          <w:lang w:val="en-US"/>
        </w:rPr>
        <w:t>.</w:t>
      </w:r>
      <w:r w:rsidR="009E1D52">
        <w:rPr>
          <w:lang w:val="en-US"/>
        </w:rPr>
        <w:t xml:space="preserve"> </w:t>
      </w:r>
      <w:r w:rsidR="001E4F8C">
        <w:rPr>
          <w:lang w:val="en-US"/>
        </w:rPr>
        <w:t>Although despite this unorthodox</w:t>
      </w:r>
      <w:r w:rsidR="0032047F">
        <w:rPr>
          <w:lang w:val="en-US"/>
        </w:rPr>
        <w:t xml:space="preserve"> </w:t>
      </w:r>
      <w:r w:rsidR="0054166C">
        <w:rPr>
          <w:lang w:val="en-US"/>
        </w:rPr>
        <w:t xml:space="preserve">design, </w:t>
      </w:r>
      <w:r w:rsidR="001B7BCE">
        <w:rPr>
          <w:lang w:val="en-US"/>
        </w:rPr>
        <w:t>it does have its strengths as well, with a little bit of getting used to it.</w:t>
      </w:r>
    </w:p>
    <w:p w14:paraId="75383D69" w14:textId="541DB117" w:rsidR="005800B8" w:rsidRPr="004134C1" w:rsidRDefault="004D2609" w:rsidP="005800B8">
      <w:pPr>
        <w:pStyle w:val="Heading2"/>
        <w:rPr>
          <w:lang w:val="en-US"/>
        </w:rPr>
      </w:pPr>
      <w:r>
        <w:rPr>
          <w:lang w:val="en-US"/>
        </w:rPr>
        <w:t>Separat</w:t>
      </w:r>
      <w:r w:rsidR="00E117D6">
        <w:rPr>
          <w:lang w:val="en-US"/>
        </w:rPr>
        <w:t>e</w:t>
      </w:r>
      <w:r>
        <w:rPr>
          <w:lang w:val="en-US"/>
        </w:rPr>
        <w:t xml:space="preserve"> model</w:t>
      </w:r>
    </w:p>
    <w:p w14:paraId="513A6976" w14:textId="25C3EF0D" w:rsidR="002E1356" w:rsidRPr="004134C1" w:rsidRDefault="001F1E83" w:rsidP="00CB0E98">
      <w:pPr>
        <w:pStyle w:val="BodyText"/>
        <w:rPr>
          <w:lang w:val="en-US"/>
        </w:rPr>
      </w:pPr>
      <w:r>
        <w:rPr>
          <w:lang w:val="en-US"/>
        </w:rPr>
        <w:t>A</w:t>
      </w:r>
      <w:r w:rsidR="00126667">
        <w:rPr>
          <w:lang w:val="en-US"/>
        </w:rPr>
        <w:t xml:space="preserve"> separate model was created without </w:t>
      </w:r>
      <w:r w:rsidR="00271B0F">
        <w:rPr>
          <w:lang w:val="en-US"/>
        </w:rPr>
        <w:t>dependence</w:t>
      </w:r>
      <w:r w:rsidR="00126667">
        <w:rPr>
          <w:lang w:val="en-US"/>
        </w:rPr>
        <w:t xml:space="preserve"> on Godot,</w:t>
      </w:r>
      <w:r w:rsidR="00372DAC">
        <w:rPr>
          <w:lang w:val="en-US"/>
        </w:rPr>
        <w:t xml:space="preserve"> </w:t>
      </w:r>
      <w:r w:rsidR="00E578AD">
        <w:rPr>
          <w:lang w:val="en-US"/>
        </w:rPr>
        <w:t xml:space="preserve">leaving only the view &amp; controller responsibilities to </w:t>
      </w:r>
      <w:r w:rsidR="00A314B8">
        <w:rPr>
          <w:lang w:val="en-US"/>
        </w:rPr>
        <w:t>Godot</w:t>
      </w:r>
      <w:r w:rsidR="004E27AE">
        <w:rPr>
          <w:lang w:val="en-US"/>
        </w:rPr>
        <w:t xml:space="preserve"> in this project</w:t>
      </w:r>
      <w:r w:rsidR="00CD5D2F">
        <w:rPr>
          <w:lang w:val="en-US"/>
        </w:rPr>
        <w:t>.</w:t>
      </w:r>
      <w:r w:rsidR="00846420">
        <w:rPr>
          <w:lang w:val="en-US"/>
        </w:rPr>
        <w:t xml:space="preserve"> The model </w:t>
      </w:r>
      <w:r w:rsidR="000140A6">
        <w:rPr>
          <w:lang w:val="en-US"/>
        </w:rPr>
        <w:t xml:space="preserve">was created </w:t>
      </w:r>
      <w:r w:rsidR="002B16A8">
        <w:rPr>
          <w:lang w:val="en-US"/>
        </w:rPr>
        <w:t>with a single singleton entry point</w:t>
      </w:r>
      <w:r w:rsidR="004032BA">
        <w:rPr>
          <w:lang w:val="en-US"/>
        </w:rPr>
        <w:t xml:space="preserve">, </w:t>
      </w:r>
      <w:r w:rsidR="00203CF9">
        <w:rPr>
          <w:lang w:val="en-US"/>
        </w:rPr>
        <w:t xml:space="preserve">that </w:t>
      </w:r>
      <w:r w:rsidR="009E1D52">
        <w:rPr>
          <w:lang w:val="en-US"/>
        </w:rPr>
        <w:t xml:space="preserve">any part of the </w:t>
      </w:r>
      <w:r w:rsidR="00992A42">
        <w:rPr>
          <w:lang w:val="en-US"/>
        </w:rPr>
        <w:t>front-end</w:t>
      </w:r>
      <w:r w:rsidR="009E1D52">
        <w:rPr>
          <w:lang w:val="en-US"/>
        </w:rPr>
        <w:t xml:space="preserve"> </w:t>
      </w:r>
      <w:r w:rsidR="00E76DC9">
        <w:rPr>
          <w:lang w:val="en-US"/>
        </w:rPr>
        <w:t>(in this case, any Godot node script) can access</w:t>
      </w:r>
      <w:r w:rsidR="00244AD0">
        <w:rPr>
          <w:lang w:val="en-US"/>
        </w:rPr>
        <w:t>.</w:t>
      </w:r>
      <w:r w:rsidR="009D0F13">
        <w:rPr>
          <w:lang w:val="en-US"/>
        </w:rPr>
        <w:t xml:space="preserve"> When changes in the model occur, these changes are then broadcasted to </w:t>
      </w:r>
      <w:r w:rsidR="00E81C26">
        <w:rPr>
          <w:lang w:val="en-US"/>
        </w:rPr>
        <w:t>receivers in the front-end</w:t>
      </w:r>
      <w:r w:rsidR="00DC5956">
        <w:rPr>
          <w:lang w:val="en-US"/>
        </w:rPr>
        <w:t xml:space="preserve"> through an event system, allowing the </w:t>
      </w:r>
      <w:r w:rsidR="002133F1">
        <w:rPr>
          <w:lang w:val="en-US"/>
        </w:rPr>
        <w:t>UI to update accordingly</w:t>
      </w:r>
    </w:p>
    <w:p w14:paraId="662CE664" w14:textId="766D7079" w:rsidR="00956DCA" w:rsidRPr="004134C1" w:rsidRDefault="002E1356" w:rsidP="00956DCA">
      <w:pPr>
        <w:pStyle w:val="Heading2"/>
        <w:rPr>
          <w:lang w:val="en-US"/>
        </w:rPr>
      </w:pPr>
      <w:r>
        <w:rPr>
          <w:lang w:val="en-US"/>
        </w:rPr>
        <w:t>Graphic design</w:t>
      </w:r>
    </w:p>
    <w:p w14:paraId="7E382DF6" w14:textId="59E3A437" w:rsidR="002104B4" w:rsidRPr="004134C1" w:rsidRDefault="006F37F2" w:rsidP="002104B4">
      <w:pPr>
        <w:pStyle w:val="BodyText"/>
        <w:rPr>
          <w:lang w:val="en-US"/>
        </w:rPr>
      </w:pPr>
      <w:r>
        <w:rPr>
          <w:lang w:val="en-US"/>
        </w:rPr>
        <w:t>To easily make textures for the game, Aseprite was used. Aseprite is a paid external software that can be purchase on Steam,</w:t>
      </w:r>
      <w:r w:rsidR="00333D27">
        <w:rPr>
          <w:lang w:val="en-US"/>
        </w:rPr>
        <w:t xml:space="preserve"> made specifically for creating pixel art.</w:t>
      </w:r>
      <w:r w:rsidR="0014776C">
        <w:rPr>
          <w:lang w:val="en-US"/>
        </w:rPr>
        <w:t xml:space="preserve"> This software is in no way necessary to evaluate the project, </w:t>
      </w:r>
      <w:r w:rsidR="009525C1">
        <w:rPr>
          <w:lang w:val="en-US"/>
        </w:rPr>
        <w:t>as it just fills the purpose of an image editor</w:t>
      </w:r>
      <w:r w:rsidR="00C1254F">
        <w:rPr>
          <w:lang w:val="en-US"/>
        </w:rPr>
        <w:t xml:space="preserve"> &amp; that’s it.</w:t>
      </w:r>
      <w:r w:rsidR="00851B4C">
        <w:rPr>
          <w:lang w:val="en-US"/>
        </w:rPr>
        <w:t xml:space="preserve"> Textures are stored in universally recognized image formats, </w:t>
      </w:r>
      <w:r w:rsidR="004F455B">
        <w:rPr>
          <w:lang w:val="en-US"/>
        </w:rPr>
        <w:t>and do not require Aseprite to be viewed or modified</w:t>
      </w:r>
      <w:r w:rsidR="006D3B91">
        <w:rPr>
          <w:lang w:val="en-US"/>
        </w:rPr>
        <w:t>.</w:t>
      </w:r>
    </w:p>
    <w:p w14:paraId="5E4FE39C" w14:textId="719C28FE" w:rsidR="00DE6C65" w:rsidRPr="004134C1" w:rsidRDefault="00DE6C65" w:rsidP="00DE6C65">
      <w:pPr>
        <w:pStyle w:val="Heading2"/>
        <w:rPr>
          <w:lang w:val="en-US"/>
        </w:rPr>
      </w:pPr>
      <w:bookmarkStart w:id="21" w:name="_Toc135722736"/>
      <w:r w:rsidRPr="004134C1">
        <w:rPr>
          <w:lang w:val="en-US"/>
        </w:rPr>
        <w:t>Design-mønster (Design patterns)</w:t>
      </w:r>
      <w:bookmarkEnd w:id="21"/>
    </w:p>
    <w:p w14:paraId="0EDD95A2" w14:textId="174B8643" w:rsidR="00EA5945" w:rsidRPr="004134C1" w:rsidRDefault="00B507B4" w:rsidP="002A5D56">
      <w:pPr>
        <w:pStyle w:val="Heading3"/>
        <w:rPr>
          <w:lang w:val="en-US"/>
        </w:rPr>
      </w:pPr>
      <w:bookmarkStart w:id="22" w:name="_Toc135722737"/>
      <w:r w:rsidRPr="004134C1">
        <w:rPr>
          <w:lang w:val="en-US"/>
        </w:rPr>
        <w:t>Observer</w:t>
      </w:r>
      <w:r w:rsidR="00F73450" w:rsidRPr="004134C1">
        <w:rPr>
          <w:lang w:val="en-US"/>
        </w:rPr>
        <w:t xml:space="preserve"> pattern</w:t>
      </w:r>
      <w:bookmarkEnd w:id="22"/>
    </w:p>
    <w:p w14:paraId="0AA87E1E" w14:textId="77777777" w:rsidR="00134DDE" w:rsidRPr="004134C1" w:rsidRDefault="00456E20" w:rsidP="00134DDE">
      <w:pPr>
        <w:pStyle w:val="BodyText"/>
        <w:rPr>
          <w:rFonts w:ascii="Arial" w:hAnsi="Arial" w:cs="Arial"/>
          <w:b/>
          <w:bCs/>
          <w:sz w:val="26"/>
          <w:szCs w:val="26"/>
          <w:lang w:val="en-US"/>
        </w:rPr>
      </w:pPr>
      <w:r w:rsidRPr="004134C1">
        <w:rPr>
          <w:lang w:val="en-US"/>
        </w:rPr>
        <w:t xml:space="preserve">Hvis et objekt kontinuerlig spør et annet objekt om noe helt til det objektet svarer med ønsket resultat, </w:t>
      </w:r>
      <w:r w:rsidR="00E87595" w:rsidRPr="004134C1">
        <w:rPr>
          <w:lang w:val="en-US"/>
        </w:rPr>
        <w:t xml:space="preserve">så ender det med at mye tid </w:t>
      </w:r>
      <w:r w:rsidR="00DC533E" w:rsidRPr="004134C1">
        <w:rPr>
          <w:lang w:val="en-US"/>
        </w:rPr>
        <w:t>og</w:t>
      </w:r>
      <w:r w:rsidR="00E87595" w:rsidRPr="004134C1">
        <w:rPr>
          <w:lang w:val="en-US"/>
        </w:rPr>
        <w:t xml:space="preserve"> ressurser </w:t>
      </w:r>
      <w:r w:rsidR="00DC533E" w:rsidRPr="004134C1">
        <w:rPr>
          <w:lang w:val="en-US"/>
        </w:rPr>
        <w:t xml:space="preserve">ikke blir brukt til noe nyttig. </w:t>
      </w:r>
      <w:r w:rsidR="00B507B4" w:rsidRPr="004134C1">
        <w:rPr>
          <w:lang w:val="en-US"/>
        </w:rPr>
        <w:t>En god løsning på et slikt problem er «</w:t>
      </w:r>
      <w:r w:rsidR="0025519A" w:rsidRPr="004134C1">
        <w:rPr>
          <w:lang w:val="en-US"/>
        </w:rPr>
        <w:t>o</w:t>
      </w:r>
      <w:r w:rsidR="00B507B4" w:rsidRPr="004134C1">
        <w:rPr>
          <w:lang w:val="en-US"/>
        </w:rPr>
        <w:t xml:space="preserve">bserver pattern», som går ut på at et objekt kan </w:t>
      </w:r>
      <w:r w:rsidR="00B507B4" w:rsidRPr="004134C1">
        <w:rPr>
          <w:lang w:val="en-US"/>
        </w:rPr>
        <w:lastRenderedPageBreak/>
        <w:t>abonnere på et annet objekt, slik at det andre objektet heller kan si ifra når det har abonnentens ønskede resultat.</w:t>
      </w:r>
      <w:r w:rsidR="00815851" w:rsidRPr="004134C1">
        <w:rPr>
          <w:lang w:val="en-US"/>
        </w:rPr>
        <w:t xml:space="preserve"> I tillegg trenger objektet som blir abonnert på kun å vite hvordan det skal si </w:t>
      </w:r>
      <w:r w:rsidR="00401F1C" w:rsidRPr="004134C1">
        <w:rPr>
          <w:lang w:val="en-US"/>
        </w:rPr>
        <w:t>ifra</w:t>
      </w:r>
      <w:r w:rsidR="00815851" w:rsidRPr="004134C1">
        <w:rPr>
          <w:lang w:val="en-US"/>
        </w:rPr>
        <w:t xml:space="preserve"> til abonnentene sine, noe som gjør det enkelt å holde en løs kobling mellom abonnentene og objektet som blir abonnert på.</w:t>
      </w:r>
    </w:p>
    <w:p w14:paraId="4832A9D6" w14:textId="77777777" w:rsidR="008B469C" w:rsidRPr="004134C1" w:rsidRDefault="008B469C">
      <w:pPr>
        <w:rPr>
          <w:rFonts w:ascii="Arial" w:hAnsi="Arial" w:cs="Arial"/>
          <w:b/>
          <w:bCs/>
          <w:sz w:val="26"/>
          <w:szCs w:val="26"/>
          <w:lang w:val="en-US"/>
        </w:rPr>
      </w:pPr>
      <w:r w:rsidRPr="004134C1">
        <w:rPr>
          <w:lang w:val="en-US"/>
        </w:rPr>
        <w:br w:type="page"/>
      </w:r>
    </w:p>
    <w:p w14:paraId="53941E61" w14:textId="3552E547" w:rsidR="002652E7" w:rsidRPr="004134C1" w:rsidRDefault="002652E7" w:rsidP="00134DDE">
      <w:pPr>
        <w:pStyle w:val="Heading3"/>
        <w:rPr>
          <w:lang w:val="en-US"/>
        </w:rPr>
      </w:pPr>
      <w:bookmarkStart w:id="23" w:name="_Toc135722738"/>
      <w:r w:rsidRPr="004134C1">
        <w:rPr>
          <w:lang w:val="en-US"/>
        </w:rPr>
        <w:lastRenderedPageBreak/>
        <w:t>Builder pattern</w:t>
      </w:r>
      <w:bookmarkEnd w:id="23"/>
    </w:p>
    <w:p w14:paraId="477FB620" w14:textId="03ACE30C" w:rsidR="005B07C2" w:rsidRPr="004134C1" w:rsidRDefault="0025519A" w:rsidP="005B07C2">
      <w:pPr>
        <w:pStyle w:val="BodyText"/>
        <w:rPr>
          <w:lang w:val="en-US"/>
        </w:rPr>
      </w:pPr>
      <w:r w:rsidRPr="004134C1">
        <w:rPr>
          <w:lang w:val="en-US"/>
        </w:rPr>
        <w:t xml:space="preserve">I tilfeller hvor en klasse får en veldig stor konstruktør med mange parametere, med verdier som ikke alltid trenger å spesifiseres, så bør «builder pattern» benyttes. </w:t>
      </w:r>
      <w:r w:rsidR="00A04820" w:rsidRPr="004134C1">
        <w:rPr>
          <w:lang w:val="en-US"/>
        </w:rPr>
        <w:t>Builder pattern går ut på av man gjemmer konstruktøren til en klasse, og heller lager en indre builder-klasse. Denne klassen har da en rekke metoder for å sette parametere, som også returnerer selve builder-instansen, slik at man kan koble flere metodekall til builder-objektet sammen. Til slutt har builder-klassen en «build()»-metode, som bygger selve objektet av typen til den ytre klassen, og returnerer det. Dette gjør at man kan lage objekter på en mye ryddigere måte, uten lange og uleselige konstruktører</w:t>
      </w:r>
      <w:r w:rsidR="00A931F3" w:rsidRPr="004134C1">
        <w:rPr>
          <w:lang w:val="en-US"/>
        </w:rPr>
        <w:t>.</w:t>
      </w:r>
    </w:p>
    <w:p w14:paraId="264DFE92" w14:textId="6260F5CD" w:rsidR="00D41812" w:rsidRPr="004134C1" w:rsidRDefault="00D41812" w:rsidP="00D41812">
      <w:pPr>
        <w:pStyle w:val="Heading3"/>
        <w:rPr>
          <w:lang w:val="en-US"/>
        </w:rPr>
      </w:pPr>
      <w:bookmarkStart w:id="24" w:name="_Toc135722739"/>
      <w:r w:rsidRPr="004134C1">
        <w:rPr>
          <w:lang w:val="en-US"/>
        </w:rPr>
        <w:t>Model-view-controller</w:t>
      </w:r>
      <w:r w:rsidR="00966978" w:rsidRPr="004134C1">
        <w:rPr>
          <w:lang w:val="en-US"/>
        </w:rPr>
        <w:t xml:space="preserve"> pattern</w:t>
      </w:r>
      <w:r w:rsidR="00874FF5" w:rsidRPr="004134C1">
        <w:rPr>
          <w:lang w:val="en-US"/>
        </w:rPr>
        <w:t xml:space="preserve"> (MVC)</w:t>
      </w:r>
      <w:bookmarkEnd w:id="24"/>
    </w:p>
    <w:p w14:paraId="122F15EF" w14:textId="7421AA8A" w:rsidR="00B70E0C" w:rsidRPr="004134C1" w:rsidRDefault="001C4B28" w:rsidP="00966978">
      <w:pPr>
        <w:pStyle w:val="BodyText"/>
        <w:rPr>
          <w:lang w:val="en-US"/>
        </w:rPr>
      </w:pPr>
      <w:r w:rsidRPr="004134C1">
        <w:rPr>
          <w:lang w:val="en-US"/>
        </w:rPr>
        <w:t xml:space="preserve">Når et brukergrensesnitt for en applikasjon skal utvikles, </w:t>
      </w:r>
      <w:r w:rsidR="00CA3908" w:rsidRPr="004134C1">
        <w:rPr>
          <w:lang w:val="en-US"/>
        </w:rPr>
        <w:t>kan dette deles in i 3 deler</w:t>
      </w:r>
      <w:r w:rsidR="0039465E" w:rsidRPr="004134C1">
        <w:rPr>
          <w:lang w:val="en-US"/>
        </w:rPr>
        <w:t xml:space="preserve">: </w:t>
      </w:r>
      <w:r w:rsidR="00782A82" w:rsidRPr="004134C1">
        <w:rPr>
          <w:lang w:val="en-US"/>
        </w:rPr>
        <w:t>Model, view og controller</w:t>
      </w:r>
      <w:r w:rsidR="00E40F69" w:rsidRPr="004134C1">
        <w:rPr>
          <w:lang w:val="en-US"/>
        </w:rPr>
        <w:t xml:space="preserve">. </w:t>
      </w:r>
      <w:r w:rsidR="00E53698" w:rsidRPr="004134C1">
        <w:rPr>
          <w:lang w:val="en-US"/>
        </w:rPr>
        <w:t xml:space="preserve">«Model» er selve </w:t>
      </w:r>
      <w:r w:rsidR="00E43DC5" w:rsidRPr="004134C1">
        <w:rPr>
          <w:lang w:val="en-US"/>
        </w:rPr>
        <w:t xml:space="preserve">kjernen som inneholder </w:t>
      </w:r>
      <w:r w:rsidR="00E53698" w:rsidRPr="004134C1">
        <w:rPr>
          <w:lang w:val="en-US"/>
        </w:rPr>
        <w:t xml:space="preserve">logikken </w:t>
      </w:r>
      <w:r w:rsidR="00E43DC5" w:rsidRPr="004134C1">
        <w:rPr>
          <w:lang w:val="en-US"/>
        </w:rPr>
        <w:t>til</w:t>
      </w:r>
      <w:r w:rsidR="00E53698" w:rsidRPr="004134C1">
        <w:rPr>
          <w:lang w:val="en-US"/>
        </w:rPr>
        <w:t xml:space="preserve"> applikasjonen</w:t>
      </w:r>
      <w:r w:rsidR="00D211A6" w:rsidRPr="004134C1">
        <w:rPr>
          <w:lang w:val="en-US"/>
        </w:rPr>
        <w:t>, «view» er det</w:t>
      </w:r>
      <w:r w:rsidR="000776F8" w:rsidRPr="004134C1">
        <w:rPr>
          <w:lang w:val="en-US"/>
        </w:rPr>
        <w:t xml:space="preserve"> visuelle som brukeren ser, og «controller» er det funksjonelle som brukeren kan interagere med.</w:t>
      </w:r>
      <w:r w:rsidR="00A1326B" w:rsidRPr="004134C1">
        <w:rPr>
          <w:lang w:val="en-US"/>
        </w:rPr>
        <w:t xml:space="preserve"> «Model-view-controller pattern» beskriver hvordan disse delene interagerer med hverandre (se figur 1).</w:t>
      </w:r>
    </w:p>
    <w:p w14:paraId="2EBA79B2" w14:textId="7CC041E4" w:rsidR="006B5C8B" w:rsidRPr="004134C1" w:rsidRDefault="00E43DC5" w:rsidP="006B5C8B">
      <w:pPr>
        <w:pStyle w:val="BodyText"/>
        <w:jc w:val="center"/>
        <w:rPr>
          <w:lang w:val="en-US"/>
        </w:rPr>
      </w:pPr>
      <w:r w:rsidRPr="004134C1">
        <w:rPr>
          <w:noProof/>
          <w:lang w:val="en-US"/>
        </w:rPr>
        <w:drawing>
          <wp:inline distT="0" distB="0" distL="0" distR="0" wp14:anchorId="76ACBB71" wp14:editId="64E43954">
            <wp:extent cx="5759450" cy="3234690"/>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5759450" cy="3234690"/>
                    </a:xfrm>
                    <a:prstGeom prst="rect">
                      <a:avLst/>
                    </a:prstGeom>
                  </pic:spPr>
                </pic:pic>
              </a:graphicData>
            </a:graphic>
          </wp:inline>
        </w:drawing>
      </w:r>
    </w:p>
    <w:p w14:paraId="3E9FD8E8" w14:textId="5D5A2E1B" w:rsidR="006B5C8B" w:rsidRPr="004134C1" w:rsidRDefault="00B1480E" w:rsidP="00B1480E">
      <w:pPr>
        <w:pStyle w:val="Caption"/>
        <w:rPr>
          <w:lang w:val="en-US"/>
        </w:rPr>
      </w:pPr>
      <w:bookmarkStart w:id="25" w:name="_Toc135710556"/>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1</w:t>
      </w:r>
      <w:r w:rsidRPr="004134C1">
        <w:rPr>
          <w:lang w:val="en-US"/>
        </w:rPr>
        <w:fldChar w:fldCharType="end"/>
      </w:r>
      <w:r w:rsidRPr="004134C1">
        <w:rPr>
          <w:lang w:val="en-US"/>
        </w:rPr>
        <w:t xml:space="preserve"> Model-view-controller pattern</w:t>
      </w:r>
      <w:bookmarkEnd w:id="25"/>
    </w:p>
    <w:p w14:paraId="5D0D59BC" w14:textId="5FEA664E" w:rsidR="00924E0C" w:rsidRPr="004134C1" w:rsidRDefault="00924E0C" w:rsidP="00FA69EA">
      <w:pPr>
        <w:pStyle w:val="Heading1"/>
        <w:rPr>
          <w:lang w:val="en-US"/>
        </w:rPr>
      </w:pPr>
      <w:bookmarkStart w:id="26" w:name="_Ref125975861"/>
      <w:bookmarkStart w:id="27" w:name="_Toc135722741"/>
      <w:r w:rsidRPr="004134C1">
        <w:rPr>
          <w:lang w:val="en-US"/>
        </w:rPr>
        <w:lastRenderedPageBreak/>
        <w:t>Kravspesifikasjon</w:t>
      </w:r>
      <w:bookmarkEnd w:id="26"/>
      <w:bookmarkEnd w:id="27"/>
    </w:p>
    <w:p w14:paraId="1FD323E1" w14:textId="52C7D3A5" w:rsidR="00D80A41" w:rsidRPr="004134C1" w:rsidRDefault="00D80A41" w:rsidP="00D80A41">
      <w:pPr>
        <w:pStyle w:val="Heading2"/>
        <w:rPr>
          <w:lang w:val="en-US"/>
        </w:rPr>
      </w:pPr>
      <w:bookmarkStart w:id="28" w:name="_Toc135722742"/>
      <w:r w:rsidRPr="004134C1">
        <w:rPr>
          <w:lang w:val="en-US"/>
        </w:rPr>
        <w:t>Funksjonelle krav</w:t>
      </w:r>
      <w:bookmarkEnd w:id="28"/>
    </w:p>
    <w:p w14:paraId="5BE3A79E" w14:textId="185BA74A" w:rsidR="00626E73" w:rsidRPr="004134C1" w:rsidRDefault="00A24DC5" w:rsidP="00626E73">
      <w:pPr>
        <w:pStyle w:val="Figure"/>
        <w:keepNext/>
        <w:rPr>
          <w:lang w:val="en-US"/>
        </w:rPr>
      </w:pPr>
      <w:r w:rsidRPr="004134C1">
        <w:rPr>
          <w:noProof/>
          <w:lang w:val="en-US"/>
        </w:rPr>
        <w:drawing>
          <wp:inline distT="0" distB="0" distL="0" distR="0" wp14:anchorId="0F2D8060" wp14:editId="1684CE21">
            <wp:extent cx="5759450" cy="25571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759450" cy="2557145"/>
                    </a:xfrm>
                    <a:prstGeom prst="rect">
                      <a:avLst/>
                    </a:prstGeom>
                  </pic:spPr>
                </pic:pic>
              </a:graphicData>
            </a:graphic>
          </wp:inline>
        </w:drawing>
      </w:r>
      <w:r w:rsidR="00626E73" w:rsidRPr="004134C1">
        <w:rPr>
          <w:lang w:val="en-US"/>
        </w:rPr>
        <w:fldChar w:fldCharType="begin"/>
      </w:r>
      <w:r w:rsidR="00626E73" w:rsidRPr="004134C1">
        <w:rPr>
          <w:lang w:val="en-US"/>
        </w:rPr>
        <w:instrText xml:space="preserve"> INCLUDEPICTURE "https://upload.wikimedia.org/wikipedia/commons/thumb/1/1d/Use_case_restaurant_model.svg/800px-Use_case_restaurant_model.svg.png" \* MERGEFORMATINET </w:instrText>
      </w:r>
      <w:r w:rsidR="00626E73" w:rsidRPr="004134C1">
        <w:rPr>
          <w:lang w:val="en-US"/>
        </w:rPr>
        <w:fldChar w:fldCharType="separate"/>
      </w:r>
      <w:r w:rsidR="00626E73" w:rsidRPr="004134C1">
        <w:rPr>
          <w:lang w:val="en-US"/>
        </w:rPr>
        <w:fldChar w:fldCharType="end"/>
      </w:r>
    </w:p>
    <w:p w14:paraId="385F1270" w14:textId="45C63ACD" w:rsidR="00626E73" w:rsidRPr="004134C1" w:rsidRDefault="00626E73" w:rsidP="00B1480E">
      <w:pPr>
        <w:pStyle w:val="Caption"/>
        <w:rPr>
          <w:lang w:val="en-US"/>
        </w:rPr>
      </w:pPr>
      <w:bookmarkStart w:id="29" w:name="_Toc135710557"/>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2</w:t>
      </w:r>
      <w:r w:rsidRPr="004134C1">
        <w:rPr>
          <w:lang w:val="en-US"/>
        </w:rPr>
        <w:fldChar w:fldCharType="end"/>
      </w:r>
      <w:r w:rsidRPr="004134C1">
        <w:rPr>
          <w:lang w:val="en-US"/>
        </w:rPr>
        <w:t xml:space="preserve"> </w:t>
      </w:r>
      <w:r w:rsidR="00A24DC5" w:rsidRPr="004134C1">
        <w:rPr>
          <w:lang w:val="en-US"/>
        </w:rPr>
        <w:t>Paths-spill – Eksempel på spillebrett</w:t>
      </w:r>
      <w:bookmarkEnd w:id="29"/>
    </w:p>
    <w:p w14:paraId="706D6247" w14:textId="35DF0EC4" w:rsidR="00BE504F" w:rsidRPr="004134C1" w:rsidRDefault="008E3F73" w:rsidP="00DB5CF8">
      <w:pPr>
        <w:pStyle w:val="Heading3"/>
        <w:rPr>
          <w:lang w:val="en-US"/>
        </w:rPr>
      </w:pPr>
      <w:bookmarkStart w:id="30" w:name="_Toc135722743"/>
      <w:r w:rsidRPr="004134C1">
        <w:rPr>
          <w:lang w:val="en-US"/>
        </w:rPr>
        <w:t>Link</w:t>
      </w:r>
      <w:r w:rsidR="003B5045" w:rsidRPr="004134C1">
        <w:rPr>
          <w:lang w:val="en-US"/>
        </w:rPr>
        <w:t>-klassen</w:t>
      </w:r>
      <w:bookmarkEnd w:id="30"/>
    </w:p>
    <w:p w14:paraId="1CD2C64A" w14:textId="5DA304B3" w:rsidR="005E1106" w:rsidRPr="004134C1" w:rsidRDefault="005E1106" w:rsidP="00E568C0">
      <w:pPr>
        <w:pStyle w:val="BodyText"/>
        <w:jc w:val="center"/>
        <w:rPr>
          <w:lang w:val="en-US"/>
        </w:rPr>
      </w:pPr>
      <w:r w:rsidRPr="004134C1">
        <w:rPr>
          <w:noProof/>
          <w:lang w:val="en-US"/>
        </w:rPr>
        <w:drawing>
          <wp:inline distT="0" distB="0" distL="0" distR="0" wp14:anchorId="51F81EFE" wp14:editId="36C9D98E">
            <wp:extent cx="3734321" cy="3162741"/>
            <wp:effectExtent l="0" t="0" r="0" b="0"/>
            <wp:docPr id="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number&#10;&#10;Description automatically generated"/>
                    <pic:cNvPicPr/>
                  </pic:nvPicPr>
                  <pic:blipFill>
                    <a:blip r:embed="rId14"/>
                    <a:stretch>
                      <a:fillRect/>
                    </a:stretch>
                  </pic:blipFill>
                  <pic:spPr>
                    <a:xfrm>
                      <a:off x="0" y="0"/>
                      <a:ext cx="3734321" cy="3162741"/>
                    </a:xfrm>
                    <a:prstGeom prst="rect">
                      <a:avLst/>
                    </a:prstGeom>
                  </pic:spPr>
                </pic:pic>
              </a:graphicData>
            </a:graphic>
          </wp:inline>
        </w:drawing>
      </w:r>
    </w:p>
    <w:p w14:paraId="76397ADD" w14:textId="576032CD" w:rsidR="005E1106" w:rsidRPr="004134C1" w:rsidRDefault="005E1106" w:rsidP="005E1106">
      <w:pPr>
        <w:pStyle w:val="Caption"/>
        <w:rPr>
          <w:lang w:val="en-US"/>
        </w:rPr>
      </w:pPr>
      <w:bookmarkStart w:id="31" w:name="_Toc135710558"/>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3</w:t>
      </w:r>
      <w:r w:rsidRPr="004134C1">
        <w:rPr>
          <w:lang w:val="en-US"/>
        </w:rPr>
        <w:fldChar w:fldCharType="end"/>
      </w:r>
      <w:r w:rsidRPr="004134C1">
        <w:rPr>
          <w:lang w:val="en-US"/>
        </w:rPr>
        <w:t xml:space="preserve"> Krav til Link-klassen</w:t>
      </w:r>
      <w:bookmarkEnd w:id="31"/>
    </w:p>
    <w:p w14:paraId="601C4002" w14:textId="1AE315C9" w:rsidR="00D906AA" w:rsidRPr="004134C1" w:rsidRDefault="00D906AA" w:rsidP="00D906AA">
      <w:pPr>
        <w:pStyle w:val="Heading3"/>
        <w:rPr>
          <w:lang w:val="en-US"/>
        </w:rPr>
      </w:pPr>
      <w:bookmarkStart w:id="32" w:name="_Toc135722744"/>
      <w:r w:rsidRPr="004134C1">
        <w:rPr>
          <w:lang w:val="en-US"/>
        </w:rPr>
        <w:lastRenderedPageBreak/>
        <w:t>Passage</w:t>
      </w:r>
      <w:r w:rsidR="003B5045" w:rsidRPr="004134C1">
        <w:rPr>
          <w:lang w:val="en-US"/>
        </w:rPr>
        <w:t>-klassen</w:t>
      </w:r>
      <w:bookmarkEnd w:id="32"/>
    </w:p>
    <w:p w14:paraId="69F3C56E" w14:textId="47E9FC9B" w:rsidR="00E568C0" w:rsidRPr="004134C1" w:rsidRDefault="005E1106" w:rsidP="00E568C0">
      <w:pPr>
        <w:pStyle w:val="BodyText"/>
        <w:jc w:val="center"/>
        <w:rPr>
          <w:lang w:val="en-US"/>
        </w:rPr>
      </w:pPr>
      <w:r w:rsidRPr="004134C1">
        <w:rPr>
          <w:noProof/>
          <w:lang w:val="en-US"/>
        </w:rPr>
        <w:drawing>
          <wp:inline distT="0" distB="0" distL="0" distR="0" wp14:anchorId="21953071" wp14:editId="737035AA">
            <wp:extent cx="3696216" cy="3381847"/>
            <wp:effectExtent l="0" t="0" r="0" b="9525"/>
            <wp:docPr id="5"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with low confidence"/>
                    <pic:cNvPicPr/>
                  </pic:nvPicPr>
                  <pic:blipFill>
                    <a:blip r:embed="rId15"/>
                    <a:stretch>
                      <a:fillRect/>
                    </a:stretch>
                  </pic:blipFill>
                  <pic:spPr>
                    <a:xfrm>
                      <a:off x="0" y="0"/>
                      <a:ext cx="3696216" cy="3381847"/>
                    </a:xfrm>
                    <a:prstGeom prst="rect">
                      <a:avLst/>
                    </a:prstGeom>
                  </pic:spPr>
                </pic:pic>
              </a:graphicData>
            </a:graphic>
          </wp:inline>
        </w:drawing>
      </w:r>
    </w:p>
    <w:p w14:paraId="3339C2AB" w14:textId="4D981C47" w:rsidR="005E1106" w:rsidRPr="004134C1" w:rsidRDefault="005E1106" w:rsidP="005E1106">
      <w:pPr>
        <w:pStyle w:val="Caption"/>
        <w:rPr>
          <w:lang w:val="en-US"/>
        </w:rPr>
      </w:pPr>
      <w:bookmarkStart w:id="33" w:name="_Toc135710559"/>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4</w:t>
      </w:r>
      <w:r w:rsidRPr="004134C1">
        <w:rPr>
          <w:lang w:val="en-US"/>
        </w:rPr>
        <w:fldChar w:fldCharType="end"/>
      </w:r>
      <w:r w:rsidRPr="004134C1">
        <w:rPr>
          <w:lang w:val="en-US"/>
        </w:rPr>
        <w:t xml:space="preserve"> Krav til Passage-klassen</w:t>
      </w:r>
      <w:bookmarkEnd w:id="33"/>
    </w:p>
    <w:p w14:paraId="53D0CB11" w14:textId="77777777" w:rsidR="008B469C" w:rsidRPr="004134C1" w:rsidRDefault="008B469C">
      <w:pPr>
        <w:rPr>
          <w:rFonts w:ascii="Arial" w:hAnsi="Arial" w:cs="Arial"/>
          <w:b/>
          <w:bCs/>
          <w:sz w:val="26"/>
          <w:szCs w:val="26"/>
          <w:lang w:val="en-US"/>
        </w:rPr>
      </w:pPr>
      <w:r w:rsidRPr="004134C1">
        <w:rPr>
          <w:lang w:val="en-US"/>
        </w:rPr>
        <w:br w:type="page"/>
      </w:r>
    </w:p>
    <w:p w14:paraId="1559091F" w14:textId="5AAA56CD" w:rsidR="00E568C0" w:rsidRPr="004134C1" w:rsidRDefault="00E568C0" w:rsidP="00E568C0">
      <w:pPr>
        <w:pStyle w:val="Heading3"/>
        <w:rPr>
          <w:lang w:val="en-US"/>
        </w:rPr>
      </w:pPr>
      <w:bookmarkStart w:id="34" w:name="_Toc135722745"/>
      <w:r w:rsidRPr="004134C1">
        <w:rPr>
          <w:lang w:val="en-US"/>
        </w:rPr>
        <w:lastRenderedPageBreak/>
        <w:t>Story</w:t>
      </w:r>
      <w:r w:rsidR="003B5045" w:rsidRPr="004134C1">
        <w:rPr>
          <w:lang w:val="en-US"/>
        </w:rPr>
        <w:t>-klassen</w:t>
      </w:r>
      <w:bookmarkEnd w:id="34"/>
    </w:p>
    <w:p w14:paraId="1F9C535D" w14:textId="44C22DBF" w:rsidR="00E568C0" w:rsidRPr="004134C1" w:rsidRDefault="00E568C0" w:rsidP="00E568C0">
      <w:pPr>
        <w:pStyle w:val="BodyText"/>
        <w:jc w:val="center"/>
        <w:rPr>
          <w:lang w:val="en-US"/>
        </w:rPr>
      </w:pPr>
      <w:r w:rsidRPr="004134C1">
        <w:rPr>
          <w:noProof/>
          <w:lang w:val="en-US"/>
        </w:rPr>
        <w:drawing>
          <wp:inline distT="0" distB="0" distL="0" distR="0" wp14:anchorId="6861DDD6" wp14:editId="49563629">
            <wp:extent cx="3667637" cy="2648320"/>
            <wp:effectExtent l="0" t="0" r="9525" b="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number&#10;&#10;Description automatically generated"/>
                    <pic:cNvPicPr/>
                  </pic:nvPicPr>
                  <pic:blipFill>
                    <a:blip r:embed="rId16"/>
                    <a:stretch>
                      <a:fillRect/>
                    </a:stretch>
                  </pic:blipFill>
                  <pic:spPr>
                    <a:xfrm>
                      <a:off x="0" y="0"/>
                      <a:ext cx="3667637" cy="2648320"/>
                    </a:xfrm>
                    <a:prstGeom prst="rect">
                      <a:avLst/>
                    </a:prstGeom>
                  </pic:spPr>
                </pic:pic>
              </a:graphicData>
            </a:graphic>
          </wp:inline>
        </w:drawing>
      </w:r>
    </w:p>
    <w:p w14:paraId="49A4AF33" w14:textId="0B9DE585" w:rsidR="00E568C0" w:rsidRPr="004134C1" w:rsidRDefault="00E568C0" w:rsidP="00E568C0">
      <w:pPr>
        <w:pStyle w:val="Caption"/>
        <w:rPr>
          <w:lang w:val="en-US"/>
        </w:rPr>
      </w:pPr>
      <w:bookmarkStart w:id="35" w:name="_Toc135710560"/>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5</w:t>
      </w:r>
      <w:r w:rsidRPr="004134C1">
        <w:rPr>
          <w:lang w:val="en-US"/>
        </w:rPr>
        <w:fldChar w:fldCharType="end"/>
      </w:r>
      <w:r w:rsidRPr="004134C1">
        <w:rPr>
          <w:lang w:val="en-US"/>
        </w:rPr>
        <w:t xml:space="preserve"> Krav til Story-klassen</w:t>
      </w:r>
      <w:bookmarkEnd w:id="35"/>
    </w:p>
    <w:p w14:paraId="18908031" w14:textId="0A15D5D8" w:rsidR="009B7CDE" w:rsidRPr="004134C1" w:rsidRDefault="009B7CDE" w:rsidP="009B7CDE">
      <w:pPr>
        <w:rPr>
          <w:lang w:val="en-US"/>
        </w:rPr>
      </w:pPr>
      <w:r w:rsidRPr="004134C1">
        <w:rPr>
          <w:lang w:val="en-US"/>
        </w:rPr>
        <w:t>I tillegg skal følgende metoder implementeres ved hjelp av funksjonell programmering og streams:</w:t>
      </w:r>
    </w:p>
    <w:p w14:paraId="1E398E13" w14:textId="108A1F04" w:rsidR="009B7CDE" w:rsidRPr="004134C1" w:rsidRDefault="009B7CDE" w:rsidP="009B7CDE">
      <w:pPr>
        <w:jc w:val="center"/>
        <w:rPr>
          <w:lang w:val="en-US"/>
        </w:rPr>
      </w:pPr>
      <w:r w:rsidRPr="004134C1">
        <w:rPr>
          <w:noProof/>
          <w:lang w:val="en-US"/>
        </w:rPr>
        <w:drawing>
          <wp:inline distT="0" distB="0" distL="0" distR="0" wp14:anchorId="1DD494CD" wp14:editId="7F5D46B9">
            <wp:extent cx="3781953" cy="2267266"/>
            <wp:effectExtent l="0" t="0" r="9525" b="0"/>
            <wp:docPr id="15" name="Picture 1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with low confidence"/>
                    <pic:cNvPicPr/>
                  </pic:nvPicPr>
                  <pic:blipFill>
                    <a:blip r:embed="rId17"/>
                    <a:stretch>
                      <a:fillRect/>
                    </a:stretch>
                  </pic:blipFill>
                  <pic:spPr>
                    <a:xfrm>
                      <a:off x="0" y="0"/>
                      <a:ext cx="3781953" cy="2267266"/>
                    </a:xfrm>
                    <a:prstGeom prst="rect">
                      <a:avLst/>
                    </a:prstGeom>
                  </pic:spPr>
                </pic:pic>
              </a:graphicData>
            </a:graphic>
          </wp:inline>
        </w:drawing>
      </w:r>
    </w:p>
    <w:p w14:paraId="1B505895" w14:textId="35FF2F22" w:rsidR="009B7CDE" w:rsidRPr="004134C1" w:rsidRDefault="009B7CDE" w:rsidP="009B7CDE">
      <w:pPr>
        <w:pStyle w:val="Caption"/>
        <w:rPr>
          <w:lang w:val="en-US"/>
        </w:rPr>
      </w:pPr>
      <w:bookmarkStart w:id="36" w:name="_Toc135710561"/>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6</w:t>
      </w:r>
      <w:r w:rsidRPr="004134C1">
        <w:rPr>
          <w:lang w:val="en-US"/>
        </w:rPr>
        <w:fldChar w:fldCharType="end"/>
      </w:r>
      <w:r w:rsidRPr="004134C1">
        <w:rPr>
          <w:lang w:val="en-US"/>
        </w:rPr>
        <w:t xml:space="preserve"> Krav til </w:t>
      </w:r>
      <w:r w:rsidR="000369F5" w:rsidRPr="004134C1">
        <w:rPr>
          <w:lang w:val="en-US"/>
        </w:rPr>
        <w:t xml:space="preserve">ekstra </w:t>
      </w:r>
      <w:r w:rsidRPr="004134C1">
        <w:rPr>
          <w:lang w:val="en-US"/>
        </w:rPr>
        <w:t>metoder i Story-klassen</w:t>
      </w:r>
      <w:bookmarkEnd w:id="36"/>
    </w:p>
    <w:p w14:paraId="5FB1498E" w14:textId="1FD259F2" w:rsidR="00E568C0" w:rsidRPr="004134C1" w:rsidRDefault="00546CE2" w:rsidP="00546CE2">
      <w:pPr>
        <w:pStyle w:val="Heading3"/>
        <w:rPr>
          <w:lang w:val="en-US"/>
        </w:rPr>
      </w:pPr>
      <w:bookmarkStart w:id="37" w:name="_Toc135722746"/>
      <w:r w:rsidRPr="004134C1">
        <w:rPr>
          <w:lang w:val="en-US"/>
        </w:rPr>
        <w:lastRenderedPageBreak/>
        <w:t>Player</w:t>
      </w:r>
      <w:r w:rsidR="003B5045" w:rsidRPr="004134C1">
        <w:rPr>
          <w:lang w:val="en-US"/>
        </w:rPr>
        <w:t>-klassen</w:t>
      </w:r>
      <w:bookmarkEnd w:id="37"/>
    </w:p>
    <w:p w14:paraId="6C5A027B" w14:textId="76A122DF" w:rsidR="00546CE2" w:rsidRPr="004134C1" w:rsidRDefault="00546CE2" w:rsidP="00546CE2">
      <w:pPr>
        <w:pStyle w:val="BodyText"/>
        <w:jc w:val="center"/>
        <w:rPr>
          <w:lang w:val="en-US"/>
        </w:rPr>
      </w:pPr>
      <w:r w:rsidRPr="004134C1">
        <w:rPr>
          <w:noProof/>
          <w:lang w:val="en-US"/>
        </w:rPr>
        <w:drawing>
          <wp:inline distT="0" distB="0" distL="0" distR="0" wp14:anchorId="1EC3ABAA" wp14:editId="539D6CE7">
            <wp:extent cx="3677163" cy="3962953"/>
            <wp:effectExtent l="0" t="0" r="0" b="0"/>
            <wp:docPr id="7"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medium confidence"/>
                    <pic:cNvPicPr/>
                  </pic:nvPicPr>
                  <pic:blipFill>
                    <a:blip r:embed="rId18"/>
                    <a:stretch>
                      <a:fillRect/>
                    </a:stretch>
                  </pic:blipFill>
                  <pic:spPr>
                    <a:xfrm>
                      <a:off x="0" y="0"/>
                      <a:ext cx="3677163" cy="3962953"/>
                    </a:xfrm>
                    <a:prstGeom prst="rect">
                      <a:avLst/>
                    </a:prstGeom>
                  </pic:spPr>
                </pic:pic>
              </a:graphicData>
            </a:graphic>
          </wp:inline>
        </w:drawing>
      </w:r>
    </w:p>
    <w:p w14:paraId="7A4E0C4F" w14:textId="2DD4020F" w:rsidR="00546CE2" w:rsidRPr="004134C1" w:rsidRDefault="003B5045" w:rsidP="003B5045">
      <w:pPr>
        <w:pStyle w:val="Caption"/>
        <w:rPr>
          <w:lang w:val="en-US"/>
        </w:rPr>
      </w:pPr>
      <w:bookmarkStart w:id="38" w:name="_Toc135710562"/>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7</w:t>
      </w:r>
      <w:r w:rsidRPr="004134C1">
        <w:rPr>
          <w:lang w:val="en-US"/>
        </w:rPr>
        <w:fldChar w:fldCharType="end"/>
      </w:r>
      <w:r w:rsidRPr="004134C1">
        <w:rPr>
          <w:lang w:val="en-US"/>
        </w:rPr>
        <w:t xml:space="preserve"> Krav til Player-klassen</w:t>
      </w:r>
      <w:bookmarkEnd w:id="38"/>
    </w:p>
    <w:p w14:paraId="53A0CE3D" w14:textId="437A3B56" w:rsidR="0076282F" w:rsidRPr="004134C1" w:rsidRDefault="0076282F" w:rsidP="0076282F">
      <w:pPr>
        <w:rPr>
          <w:lang w:val="en-US"/>
        </w:rPr>
      </w:pPr>
      <w:r w:rsidRPr="004134C1">
        <w:rPr>
          <w:lang w:val="en-US"/>
        </w:rPr>
        <w:t>Det skal også implementeres builder-pattern for Player-klassen</w:t>
      </w:r>
    </w:p>
    <w:p w14:paraId="30E8EFCD" w14:textId="1026B2DD" w:rsidR="003B5045" w:rsidRPr="004134C1" w:rsidRDefault="003B5045" w:rsidP="003B5045">
      <w:pPr>
        <w:pStyle w:val="Heading3"/>
        <w:rPr>
          <w:lang w:val="en-US"/>
        </w:rPr>
      </w:pPr>
      <w:bookmarkStart w:id="39" w:name="_Toc135722747"/>
      <w:r w:rsidRPr="004134C1">
        <w:rPr>
          <w:lang w:val="en-US"/>
        </w:rPr>
        <w:t>Game-klassen</w:t>
      </w:r>
      <w:bookmarkEnd w:id="39"/>
    </w:p>
    <w:p w14:paraId="1BD1E4AD" w14:textId="7EB9D187" w:rsidR="003B5045" w:rsidRPr="004134C1" w:rsidRDefault="003B5045" w:rsidP="003B5045">
      <w:pPr>
        <w:pStyle w:val="BodyText"/>
        <w:jc w:val="center"/>
        <w:rPr>
          <w:lang w:val="en-US"/>
        </w:rPr>
      </w:pPr>
      <w:r w:rsidRPr="004134C1">
        <w:rPr>
          <w:noProof/>
          <w:lang w:val="en-US"/>
        </w:rPr>
        <w:drawing>
          <wp:inline distT="0" distB="0" distL="0" distR="0" wp14:anchorId="39A8179D" wp14:editId="009EA759">
            <wp:extent cx="3705742" cy="2562583"/>
            <wp:effectExtent l="0" t="0" r="0" b="9525"/>
            <wp:docPr id="9"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with low confidence"/>
                    <pic:cNvPicPr/>
                  </pic:nvPicPr>
                  <pic:blipFill>
                    <a:blip r:embed="rId19"/>
                    <a:stretch>
                      <a:fillRect/>
                    </a:stretch>
                  </pic:blipFill>
                  <pic:spPr>
                    <a:xfrm>
                      <a:off x="0" y="0"/>
                      <a:ext cx="3705742" cy="2562583"/>
                    </a:xfrm>
                    <a:prstGeom prst="rect">
                      <a:avLst/>
                    </a:prstGeom>
                  </pic:spPr>
                </pic:pic>
              </a:graphicData>
            </a:graphic>
          </wp:inline>
        </w:drawing>
      </w:r>
    </w:p>
    <w:p w14:paraId="2545795B" w14:textId="5017B340" w:rsidR="003B5045" w:rsidRPr="004134C1" w:rsidRDefault="003B5045" w:rsidP="003B5045">
      <w:pPr>
        <w:pStyle w:val="Caption"/>
        <w:rPr>
          <w:lang w:val="en-US"/>
        </w:rPr>
      </w:pPr>
      <w:bookmarkStart w:id="40" w:name="_Toc135710563"/>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8</w:t>
      </w:r>
      <w:r w:rsidRPr="004134C1">
        <w:rPr>
          <w:lang w:val="en-US"/>
        </w:rPr>
        <w:fldChar w:fldCharType="end"/>
      </w:r>
      <w:r w:rsidRPr="004134C1">
        <w:rPr>
          <w:lang w:val="en-US"/>
        </w:rPr>
        <w:t xml:space="preserve"> Krav til Game-klassen</w:t>
      </w:r>
      <w:bookmarkEnd w:id="40"/>
    </w:p>
    <w:p w14:paraId="1A150892" w14:textId="5E1678DE" w:rsidR="003B5045" w:rsidRPr="004134C1" w:rsidRDefault="003B5045" w:rsidP="003B5045">
      <w:pPr>
        <w:pStyle w:val="Heading3"/>
        <w:rPr>
          <w:lang w:val="en-US"/>
        </w:rPr>
      </w:pPr>
      <w:bookmarkStart w:id="41" w:name="_Toc135722748"/>
      <w:r w:rsidRPr="004134C1">
        <w:rPr>
          <w:lang w:val="en-US"/>
        </w:rPr>
        <w:lastRenderedPageBreak/>
        <w:t xml:space="preserve">Action-interfacet </w:t>
      </w:r>
      <w:r w:rsidR="00507AA1" w:rsidRPr="004134C1">
        <w:rPr>
          <w:lang w:val="en-US"/>
        </w:rPr>
        <w:t>og</w:t>
      </w:r>
      <w:r w:rsidRPr="004134C1">
        <w:rPr>
          <w:lang w:val="en-US"/>
        </w:rPr>
        <w:t xml:space="preserve"> Action-klasser</w:t>
      </w:r>
      <w:bookmarkEnd w:id="41"/>
    </w:p>
    <w:p w14:paraId="499CEECA" w14:textId="51868B50" w:rsidR="00507AA1" w:rsidRPr="004134C1" w:rsidRDefault="00507AA1" w:rsidP="00507AA1">
      <w:pPr>
        <w:pStyle w:val="BodyText"/>
        <w:jc w:val="center"/>
        <w:rPr>
          <w:lang w:val="en-US"/>
        </w:rPr>
      </w:pPr>
      <w:r w:rsidRPr="004134C1">
        <w:rPr>
          <w:noProof/>
          <w:lang w:val="en-US"/>
        </w:rPr>
        <w:drawing>
          <wp:inline distT="0" distB="0" distL="0" distR="0" wp14:anchorId="319B5AA0" wp14:editId="19AA6189">
            <wp:extent cx="5759450" cy="2515870"/>
            <wp:effectExtent l="0" t="0" r="0" b="0"/>
            <wp:docPr id="13" name="Picture 1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diagram, font&#10;&#10;Description automatically generated"/>
                    <pic:cNvPicPr/>
                  </pic:nvPicPr>
                  <pic:blipFill>
                    <a:blip r:embed="rId20"/>
                    <a:stretch>
                      <a:fillRect/>
                    </a:stretch>
                  </pic:blipFill>
                  <pic:spPr>
                    <a:xfrm>
                      <a:off x="0" y="0"/>
                      <a:ext cx="5759450" cy="2515870"/>
                    </a:xfrm>
                    <a:prstGeom prst="rect">
                      <a:avLst/>
                    </a:prstGeom>
                  </pic:spPr>
                </pic:pic>
              </a:graphicData>
            </a:graphic>
          </wp:inline>
        </w:drawing>
      </w:r>
    </w:p>
    <w:p w14:paraId="38E86589" w14:textId="5D04D915" w:rsidR="00507AA1" w:rsidRPr="004134C1" w:rsidRDefault="00507AA1" w:rsidP="00507AA1">
      <w:pPr>
        <w:pStyle w:val="Caption"/>
        <w:rPr>
          <w:lang w:val="en-US"/>
        </w:rPr>
      </w:pPr>
      <w:bookmarkStart w:id="42" w:name="_Toc135710564"/>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9</w:t>
      </w:r>
      <w:r w:rsidRPr="004134C1">
        <w:rPr>
          <w:lang w:val="en-US"/>
        </w:rPr>
        <w:fldChar w:fldCharType="end"/>
      </w:r>
      <w:r w:rsidRPr="004134C1">
        <w:rPr>
          <w:lang w:val="en-US"/>
        </w:rPr>
        <w:t xml:space="preserve"> Krav til Action-interfacet med implementerende Action-klasser</w:t>
      </w:r>
      <w:bookmarkEnd w:id="42"/>
    </w:p>
    <w:p w14:paraId="54650A7E" w14:textId="1E640AD4" w:rsidR="00507AA1" w:rsidRPr="004134C1" w:rsidRDefault="00507AA1" w:rsidP="00507AA1">
      <w:pPr>
        <w:pStyle w:val="Heading3"/>
        <w:rPr>
          <w:lang w:val="en-US"/>
        </w:rPr>
      </w:pPr>
      <w:bookmarkStart w:id="43" w:name="_Toc135722749"/>
      <w:r w:rsidRPr="004134C1">
        <w:rPr>
          <w:lang w:val="en-US"/>
        </w:rPr>
        <w:t>Goal-interfacet og Goal-klasser</w:t>
      </w:r>
      <w:bookmarkEnd w:id="43"/>
    </w:p>
    <w:p w14:paraId="420DC50F" w14:textId="679AB355" w:rsidR="00507AA1" w:rsidRPr="004134C1" w:rsidRDefault="00507AA1" w:rsidP="00507AA1">
      <w:pPr>
        <w:pStyle w:val="BodyText"/>
        <w:jc w:val="center"/>
        <w:rPr>
          <w:lang w:val="en-US"/>
        </w:rPr>
      </w:pPr>
      <w:r w:rsidRPr="004134C1">
        <w:rPr>
          <w:noProof/>
          <w:lang w:val="en-US"/>
        </w:rPr>
        <w:drawing>
          <wp:inline distT="0" distB="0" distL="0" distR="0" wp14:anchorId="34DEA1FD" wp14:editId="28580DF3">
            <wp:extent cx="5759450" cy="2755900"/>
            <wp:effectExtent l="0" t="0" r="0" b="635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59450" cy="2755900"/>
                    </a:xfrm>
                    <a:prstGeom prst="rect">
                      <a:avLst/>
                    </a:prstGeom>
                  </pic:spPr>
                </pic:pic>
              </a:graphicData>
            </a:graphic>
          </wp:inline>
        </w:drawing>
      </w:r>
    </w:p>
    <w:p w14:paraId="2DECB805" w14:textId="148B7226" w:rsidR="00507AA1" w:rsidRPr="004134C1" w:rsidRDefault="00507AA1" w:rsidP="00507AA1">
      <w:pPr>
        <w:pStyle w:val="Caption"/>
        <w:rPr>
          <w:lang w:val="en-US"/>
        </w:rPr>
      </w:pPr>
      <w:bookmarkStart w:id="44" w:name="_Toc135710565"/>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10</w:t>
      </w:r>
      <w:r w:rsidRPr="004134C1">
        <w:rPr>
          <w:lang w:val="en-US"/>
        </w:rPr>
        <w:fldChar w:fldCharType="end"/>
      </w:r>
      <w:r w:rsidRPr="004134C1">
        <w:rPr>
          <w:lang w:val="en-US"/>
        </w:rPr>
        <w:t xml:space="preserve"> Krav til Goal-interfacet med implementerende Goal-klasser</w:t>
      </w:r>
      <w:bookmarkEnd w:id="44"/>
    </w:p>
    <w:p w14:paraId="1F5439AC" w14:textId="77777777" w:rsidR="008B469C" w:rsidRPr="004134C1" w:rsidRDefault="008B469C">
      <w:pPr>
        <w:rPr>
          <w:rFonts w:ascii="Arial" w:hAnsi="Arial" w:cs="Arial"/>
          <w:b/>
          <w:bCs/>
          <w:i/>
          <w:iCs/>
          <w:sz w:val="28"/>
          <w:szCs w:val="28"/>
          <w:lang w:val="en-US"/>
        </w:rPr>
      </w:pPr>
      <w:r w:rsidRPr="004134C1">
        <w:rPr>
          <w:lang w:val="en-US"/>
        </w:rPr>
        <w:br w:type="page"/>
      </w:r>
    </w:p>
    <w:p w14:paraId="52D45510" w14:textId="622422B4" w:rsidR="002C3A49" w:rsidRPr="004134C1" w:rsidRDefault="002C3A49" w:rsidP="00F71B48">
      <w:pPr>
        <w:pStyle w:val="Heading2"/>
        <w:rPr>
          <w:lang w:val="en-US"/>
        </w:rPr>
      </w:pPr>
      <w:bookmarkStart w:id="45" w:name="_Toc135722750"/>
      <w:r w:rsidRPr="004134C1">
        <w:rPr>
          <w:lang w:val="en-US"/>
        </w:rPr>
        <w:lastRenderedPageBreak/>
        <w:t>Krav til filhåndtering</w:t>
      </w:r>
      <w:bookmarkEnd w:id="45"/>
    </w:p>
    <w:p w14:paraId="0796B577" w14:textId="5A4A5581" w:rsidR="00F95094" w:rsidRPr="004134C1" w:rsidRDefault="00F95094" w:rsidP="00DB6917">
      <w:pPr>
        <w:rPr>
          <w:lang w:val="en-US"/>
        </w:rPr>
      </w:pPr>
      <w:r w:rsidRPr="004134C1">
        <w:rPr>
          <w:lang w:val="en-US"/>
        </w:rPr>
        <w:t>Programmet skal ha følgende støtte for filhåndtering</w:t>
      </w:r>
      <w:r w:rsidR="00DB6917" w:rsidRPr="004134C1">
        <w:rPr>
          <w:lang w:val="en-US"/>
        </w:rPr>
        <w:t>:</w:t>
      </w:r>
    </w:p>
    <w:p w14:paraId="1FB11370" w14:textId="77777777" w:rsidR="00DB6917" w:rsidRPr="004134C1" w:rsidRDefault="00DB6917" w:rsidP="00DB6917">
      <w:pPr>
        <w:pStyle w:val="ListParagraph"/>
        <w:numPr>
          <w:ilvl w:val="0"/>
          <w:numId w:val="22"/>
        </w:numPr>
        <w:rPr>
          <w:lang w:val="en-US"/>
        </w:rPr>
      </w:pPr>
      <w:r w:rsidRPr="004134C1">
        <w:rPr>
          <w:lang w:val="en-US"/>
        </w:rPr>
        <w:t>Det skal være mulig å lagre en historie i en fil</w:t>
      </w:r>
    </w:p>
    <w:p w14:paraId="674374C5" w14:textId="0D3E9D43" w:rsidR="00DB6917" w:rsidRPr="004134C1" w:rsidRDefault="00DB6917" w:rsidP="00DB6917">
      <w:pPr>
        <w:pStyle w:val="ListParagraph"/>
        <w:numPr>
          <w:ilvl w:val="0"/>
          <w:numId w:val="22"/>
        </w:numPr>
        <w:rPr>
          <w:lang w:val="en-US"/>
        </w:rPr>
      </w:pPr>
      <w:r w:rsidRPr="004134C1">
        <w:rPr>
          <w:lang w:val="en-US"/>
        </w:rPr>
        <w:t>Det skal være mulig å lese en historie fra en fil</w:t>
      </w:r>
    </w:p>
    <w:p w14:paraId="21E3958A" w14:textId="7998D427" w:rsidR="00DB6917" w:rsidRPr="004134C1" w:rsidRDefault="00DB6917" w:rsidP="00DB6917">
      <w:pPr>
        <w:pStyle w:val="ListParagraph"/>
        <w:numPr>
          <w:ilvl w:val="0"/>
          <w:numId w:val="22"/>
        </w:numPr>
        <w:rPr>
          <w:lang w:val="en-US"/>
        </w:rPr>
      </w:pPr>
      <w:r w:rsidRPr="004134C1">
        <w:rPr>
          <w:lang w:val="en-US"/>
        </w:rPr>
        <w:t>Fila skal være en tekstfil og følge et bestemt format (se</w:t>
      </w:r>
      <w:r w:rsidR="00351239" w:rsidRPr="004134C1">
        <w:rPr>
          <w:lang w:val="en-US"/>
        </w:rPr>
        <w:t xml:space="preserve"> Figur 11</w:t>
      </w:r>
      <w:r w:rsidRPr="004134C1">
        <w:rPr>
          <w:lang w:val="en-US"/>
        </w:rPr>
        <w:t>)</w:t>
      </w:r>
    </w:p>
    <w:p w14:paraId="38B52C5B" w14:textId="77777777" w:rsidR="00F72DB2" w:rsidRPr="004134C1" w:rsidRDefault="00F72DB2" w:rsidP="00F72DB2">
      <w:pPr>
        <w:pStyle w:val="ListParagraph"/>
        <w:numPr>
          <w:ilvl w:val="1"/>
          <w:numId w:val="22"/>
        </w:numPr>
        <w:rPr>
          <w:lang w:val="en-US"/>
        </w:rPr>
      </w:pPr>
      <w:r w:rsidRPr="004134C1">
        <w:rPr>
          <w:lang w:val="en-US"/>
        </w:rPr>
        <w:t>En ny passasje starter med :: (to semikolon) og passasjens tittel</w:t>
      </w:r>
    </w:p>
    <w:p w14:paraId="19737993" w14:textId="3484F7E0" w:rsidR="00F72DB2" w:rsidRPr="004134C1" w:rsidRDefault="00F72DB2" w:rsidP="00F72DB2">
      <w:pPr>
        <w:pStyle w:val="ListParagraph"/>
        <w:numPr>
          <w:ilvl w:val="1"/>
          <w:numId w:val="22"/>
        </w:numPr>
        <w:rPr>
          <w:lang w:val="en-US"/>
        </w:rPr>
      </w:pPr>
      <w:r w:rsidRPr="004134C1">
        <w:rPr>
          <w:lang w:val="en-US"/>
        </w:rPr>
        <w:t>Den neste linjen holder passasjens innhold (content)</w:t>
      </w:r>
    </w:p>
    <w:p w14:paraId="7E0BC00F" w14:textId="0C86D553" w:rsidR="00F72DB2" w:rsidRPr="004134C1" w:rsidRDefault="00F72DB2" w:rsidP="00F72DB2">
      <w:pPr>
        <w:pStyle w:val="ListParagraph"/>
        <w:numPr>
          <w:ilvl w:val="1"/>
          <w:numId w:val="22"/>
        </w:numPr>
        <w:rPr>
          <w:lang w:val="en-US"/>
        </w:rPr>
      </w:pPr>
      <w:r w:rsidRPr="004134C1">
        <w:rPr>
          <w:lang w:val="en-US"/>
        </w:rPr>
        <w:t>De siste linjene i en blokk lister opp linkene</w:t>
      </w:r>
    </w:p>
    <w:p w14:paraId="23D4007A" w14:textId="78917D70" w:rsidR="00F72DB2" w:rsidRPr="004134C1" w:rsidRDefault="00F72DB2" w:rsidP="00F72DB2">
      <w:pPr>
        <w:pStyle w:val="ListParagraph"/>
        <w:numPr>
          <w:ilvl w:val="1"/>
          <w:numId w:val="22"/>
        </w:numPr>
        <w:rPr>
          <w:lang w:val="en-US"/>
        </w:rPr>
      </w:pPr>
      <w:r w:rsidRPr="004134C1">
        <w:rPr>
          <w:lang w:val="en-US"/>
        </w:rPr>
        <w:t>Hver link får sin egen linje og er på formen [text](reference)</w:t>
      </w:r>
    </w:p>
    <w:p w14:paraId="79C43804" w14:textId="33523653" w:rsidR="00F72DB2" w:rsidRPr="004134C1" w:rsidRDefault="00F72DB2" w:rsidP="00F72DB2">
      <w:pPr>
        <w:pStyle w:val="ListParagraph"/>
        <w:numPr>
          <w:ilvl w:val="1"/>
          <w:numId w:val="22"/>
        </w:numPr>
        <w:rPr>
          <w:lang w:val="en-US"/>
        </w:rPr>
      </w:pPr>
      <w:r w:rsidRPr="004134C1">
        <w:rPr>
          <w:lang w:val="en-US"/>
        </w:rPr>
        <w:t>En blokk avsluttes med en tom linje</w:t>
      </w:r>
    </w:p>
    <w:p w14:paraId="6F344241" w14:textId="03E199D9" w:rsidR="00DB6917" w:rsidRPr="004134C1" w:rsidRDefault="00DB6917" w:rsidP="00DB6917">
      <w:pPr>
        <w:pStyle w:val="ListParagraph"/>
        <w:numPr>
          <w:ilvl w:val="0"/>
          <w:numId w:val="22"/>
        </w:numPr>
        <w:rPr>
          <w:lang w:val="en-US"/>
        </w:rPr>
      </w:pPr>
      <w:r w:rsidRPr="004134C1">
        <w:rPr>
          <w:lang w:val="en-US"/>
        </w:rPr>
        <w:t>Filendelsen skal være «.paths»</w:t>
      </w:r>
    </w:p>
    <w:p w14:paraId="3830DEAE" w14:textId="7E05A8B3" w:rsidR="00DB6917" w:rsidRPr="004134C1" w:rsidRDefault="00DB6917" w:rsidP="00DB6917">
      <w:pPr>
        <w:jc w:val="center"/>
        <w:rPr>
          <w:lang w:val="en-US"/>
        </w:rPr>
      </w:pPr>
      <w:r w:rsidRPr="004134C1">
        <w:rPr>
          <w:noProof/>
          <w:lang w:val="en-US"/>
        </w:rPr>
        <w:drawing>
          <wp:inline distT="0" distB="0" distL="0" distR="0" wp14:anchorId="3A25D04A" wp14:editId="1CE28333">
            <wp:extent cx="5759450" cy="2464435"/>
            <wp:effectExtent l="0" t="0" r="0" b="0"/>
            <wp:docPr id="16" name="Picture 16"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software, font&#10;&#10;Description automatically generated"/>
                    <pic:cNvPicPr/>
                  </pic:nvPicPr>
                  <pic:blipFill>
                    <a:blip r:embed="rId22"/>
                    <a:stretch>
                      <a:fillRect/>
                    </a:stretch>
                  </pic:blipFill>
                  <pic:spPr>
                    <a:xfrm>
                      <a:off x="0" y="0"/>
                      <a:ext cx="5759450" cy="2464435"/>
                    </a:xfrm>
                    <a:prstGeom prst="rect">
                      <a:avLst/>
                    </a:prstGeom>
                  </pic:spPr>
                </pic:pic>
              </a:graphicData>
            </a:graphic>
          </wp:inline>
        </w:drawing>
      </w:r>
    </w:p>
    <w:p w14:paraId="1BDD0D5E" w14:textId="494A502C" w:rsidR="00DB6917" w:rsidRPr="004134C1" w:rsidRDefault="00DB6917" w:rsidP="00DB6917">
      <w:pPr>
        <w:pStyle w:val="Caption"/>
        <w:rPr>
          <w:lang w:val="en-US"/>
        </w:rPr>
      </w:pPr>
      <w:bookmarkStart w:id="46" w:name="_Ref135700501"/>
      <w:bookmarkStart w:id="47" w:name="_Toc135710566"/>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11</w:t>
      </w:r>
      <w:r w:rsidRPr="004134C1">
        <w:rPr>
          <w:lang w:val="en-US"/>
        </w:rPr>
        <w:fldChar w:fldCharType="end"/>
      </w:r>
      <w:r w:rsidRPr="004134C1">
        <w:rPr>
          <w:lang w:val="en-US"/>
        </w:rPr>
        <w:t xml:space="preserve"> Krav til</w:t>
      </w:r>
      <w:r w:rsidR="001520BB" w:rsidRPr="004134C1">
        <w:rPr>
          <w:lang w:val="en-US"/>
        </w:rPr>
        <w:t xml:space="preserve"> format på .paths-fil</w:t>
      </w:r>
      <w:bookmarkEnd w:id="46"/>
      <w:bookmarkEnd w:id="47"/>
    </w:p>
    <w:p w14:paraId="34E1D92C" w14:textId="6F39873A" w:rsidR="0076282F" w:rsidRPr="004134C1" w:rsidRDefault="00235F5F" w:rsidP="0076282F">
      <w:pPr>
        <w:pStyle w:val="Heading2"/>
        <w:rPr>
          <w:lang w:val="en-US"/>
        </w:rPr>
      </w:pPr>
      <w:bookmarkStart w:id="48" w:name="_Toc135722751"/>
      <w:r w:rsidRPr="004134C1">
        <w:rPr>
          <w:lang w:val="en-US"/>
        </w:rPr>
        <w:t>Krav til brukergrensesnitt (GUI)</w:t>
      </w:r>
      <w:bookmarkEnd w:id="48"/>
    </w:p>
    <w:p w14:paraId="79ABDF80" w14:textId="77777777" w:rsidR="0076282F" w:rsidRPr="004134C1" w:rsidRDefault="0076282F" w:rsidP="0076282F">
      <w:pPr>
        <w:pStyle w:val="ListParagraph"/>
        <w:numPr>
          <w:ilvl w:val="0"/>
          <w:numId w:val="25"/>
        </w:numPr>
        <w:rPr>
          <w:lang w:val="en-US"/>
        </w:rPr>
      </w:pPr>
      <w:r w:rsidRPr="004134C1">
        <w:rPr>
          <w:lang w:val="en-US"/>
        </w:rPr>
        <w:t>Det skal være mulig å laste inn en historie fra en .paths-fil.</w:t>
      </w:r>
    </w:p>
    <w:p w14:paraId="51AA239D" w14:textId="539F67BA" w:rsidR="0076282F" w:rsidRPr="004134C1" w:rsidRDefault="0076282F" w:rsidP="0076282F">
      <w:pPr>
        <w:pStyle w:val="ListParagraph"/>
        <w:numPr>
          <w:ilvl w:val="0"/>
          <w:numId w:val="25"/>
        </w:numPr>
        <w:rPr>
          <w:lang w:val="en-US"/>
        </w:rPr>
      </w:pPr>
      <w:r w:rsidRPr="004134C1">
        <w:rPr>
          <w:lang w:val="en-US"/>
        </w:rPr>
        <w:t>Brukergrensesnittet bør opplyse om filens navn, lokasjon og evt døde linker.</w:t>
      </w:r>
    </w:p>
    <w:p w14:paraId="38C093A1" w14:textId="130C6613" w:rsidR="0076282F" w:rsidRPr="004134C1" w:rsidRDefault="0076282F" w:rsidP="0076282F">
      <w:pPr>
        <w:pStyle w:val="ListParagraph"/>
        <w:numPr>
          <w:ilvl w:val="0"/>
          <w:numId w:val="25"/>
        </w:numPr>
        <w:rPr>
          <w:lang w:val="en-US"/>
        </w:rPr>
      </w:pPr>
      <w:r w:rsidRPr="004134C1">
        <w:rPr>
          <w:lang w:val="en-US"/>
        </w:rPr>
        <w:t>Før man starter et spill må man kunne legge inn informasjon om en spiller (navn, helse og gullbeholdning).</w:t>
      </w:r>
    </w:p>
    <w:p w14:paraId="5BF4757B" w14:textId="256AEDBD" w:rsidR="0076282F" w:rsidRPr="004134C1" w:rsidRDefault="0076282F" w:rsidP="0076282F">
      <w:pPr>
        <w:pStyle w:val="ListParagraph"/>
        <w:numPr>
          <w:ilvl w:val="0"/>
          <w:numId w:val="25"/>
        </w:numPr>
        <w:rPr>
          <w:lang w:val="en-US"/>
        </w:rPr>
      </w:pPr>
      <w:r w:rsidRPr="004134C1">
        <w:rPr>
          <w:lang w:val="en-US"/>
        </w:rPr>
        <w:t>Før man starter et spill må man kunne legge inn goals. Man skal kunne legge til så mange goals man vil.</w:t>
      </w:r>
    </w:p>
    <w:p w14:paraId="4C4BDD9A" w14:textId="3742B6F0" w:rsidR="0076282F" w:rsidRPr="004134C1" w:rsidRDefault="0076282F" w:rsidP="0076282F">
      <w:pPr>
        <w:pStyle w:val="ListParagraph"/>
        <w:numPr>
          <w:ilvl w:val="0"/>
          <w:numId w:val="25"/>
        </w:numPr>
        <w:rPr>
          <w:lang w:val="en-US"/>
        </w:rPr>
      </w:pPr>
      <w:r w:rsidRPr="004134C1">
        <w:rPr>
          <w:lang w:val="en-US"/>
        </w:rPr>
        <w:t>Det skal være mulig å gjennomføre et spill fra start til slutt.</w:t>
      </w:r>
    </w:p>
    <w:p w14:paraId="1BCE8FC9" w14:textId="3E6DC68B" w:rsidR="0076282F" w:rsidRPr="004134C1" w:rsidRDefault="0076282F" w:rsidP="0076282F">
      <w:pPr>
        <w:pStyle w:val="ListParagraph"/>
        <w:numPr>
          <w:ilvl w:val="0"/>
          <w:numId w:val="25"/>
        </w:numPr>
        <w:rPr>
          <w:lang w:val="en-US"/>
        </w:rPr>
      </w:pPr>
      <w:r w:rsidRPr="004134C1">
        <w:rPr>
          <w:lang w:val="en-US"/>
        </w:rPr>
        <w:t>Spillerens helse, poengsum, gullbeholdning og inventar skal være synlig gjennom hele spillet.</w:t>
      </w:r>
    </w:p>
    <w:p w14:paraId="5C6A35FC" w14:textId="69BA8158" w:rsidR="0076282F" w:rsidRPr="004134C1" w:rsidRDefault="0076282F" w:rsidP="0076282F">
      <w:pPr>
        <w:pStyle w:val="ListParagraph"/>
        <w:numPr>
          <w:ilvl w:val="0"/>
          <w:numId w:val="25"/>
        </w:numPr>
        <w:rPr>
          <w:lang w:val="en-US"/>
        </w:rPr>
      </w:pPr>
      <w:r w:rsidRPr="004134C1">
        <w:rPr>
          <w:lang w:val="en-US"/>
        </w:rPr>
        <w:t>Det må være mulig å restarte et spill. En restart tar spilleren tilbake til første passasje og nullstiller helse, poengsum, gullbeholdning og inventar.</w:t>
      </w:r>
    </w:p>
    <w:p w14:paraId="074DBFBB" w14:textId="2B0C2CDE" w:rsidR="0076282F" w:rsidRPr="004134C1" w:rsidRDefault="0076282F" w:rsidP="0076282F">
      <w:pPr>
        <w:pStyle w:val="ListParagraph"/>
        <w:numPr>
          <w:ilvl w:val="0"/>
          <w:numId w:val="25"/>
        </w:numPr>
        <w:rPr>
          <w:lang w:val="en-US"/>
        </w:rPr>
      </w:pPr>
      <w:r w:rsidRPr="004134C1">
        <w:rPr>
          <w:lang w:val="en-US"/>
        </w:rPr>
        <w:t>Brukeren må kunne få informasjon om hvordan man spiller (brukerveiledning/hjelp).</w:t>
      </w:r>
    </w:p>
    <w:p w14:paraId="2DF8337E" w14:textId="1A31CD74" w:rsidR="0076282F" w:rsidRPr="004134C1" w:rsidRDefault="0076282F" w:rsidP="0076282F">
      <w:pPr>
        <w:pStyle w:val="ListParagraph"/>
        <w:numPr>
          <w:ilvl w:val="0"/>
          <w:numId w:val="25"/>
        </w:numPr>
        <w:rPr>
          <w:lang w:val="en-US"/>
        </w:rPr>
      </w:pPr>
      <w:r w:rsidRPr="004134C1">
        <w:rPr>
          <w:lang w:val="en-US"/>
        </w:rPr>
        <w:t>Brukergrensesnittet skal ha et oversiktlig layout med tydelige komponenter, god kontrast og fornuftige feilmeldinger.</w:t>
      </w:r>
    </w:p>
    <w:p w14:paraId="10CF8A24" w14:textId="2597353B" w:rsidR="006F7EAB" w:rsidRPr="004134C1" w:rsidRDefault="00F71B48" w:rsidP="00F71B48">
      <w:pPr>
        <w:pStyle w:val="Heading2"/>
        <w:rPr>
          <w:lang w:val="en-US"/>
        </w:rPr>
      </w:pPr>
      <w:bookmarkStart w:id="49" w:name="_Toc135722752"/>
      <w:r w:rsidRPr="004134C1">
        <w:rPr>
          <w:lang w:val="en-US"/>
        </w:rPr>
        <w:t>Tekniske krav</w:t>
      </w:r>
      <w:bookmarkEnd w:id="49"/>
    </w:p>
    <w:p w14:paraId="75238019" w14:textId="27F047BB" w:rsidR="00016127" w:rsidRPr="004134C1" w:rsidRDefault="00016127" w:rsidP="00016127">
      <w:pPr>
        <w:pStyle w:val="ListParagraph"/>
        <w:numPr>
          <w:ilvl w:val="0"/>
          <w:numId w:val="16"/>
        </w:numPr>
        <w:rPr>
          <w:lang w:val="en-US"/>
        </w:rPr>
      </w:pPr>
      <w:r w:rsidRPr="004134C1">
        <w:rPr>
          <w:lang w:val="en-US"/>
        </w:rPr>
        <w:t>Prosjektet skal kunne bygges med «mvn clean» og «mvn package» uten feil</w:t>
      </w:r>
    </w:p>
    <w:p w14:paraId="058E385A" w14:textId="25F94721" w:rsidR="005F4C81" w:rsidRPr="004134C1" w:rsidRDefault="005F4C81" w:rsidP="00016127">
      <w:pPr>
        <w:pStyle w:val="ListParagraph"/>
        <w:numPr>
          <w:ilvl w:val="0"/>
          <w:numId w:val="16"/>
        </w:numPr>
        <w:rPr>
          <w:lang w:val="en-US"/>
        </w:rPr>
      </w:pPr>
      <w:r w:rsidRPr="004134C1">
        <w:rPr>
          <w:lang w:val="en-US"/>
        </w:rPr>
        <w:t xml:space="preserve">Prosjektet skal kunne kjøres med «mvn javafx:run» </w:t>
      </w:r>
    </w:p>
    <w:p w14:paraId="7BFE490B" w14:textId="77777777" w:rsidR="008B469C" w:rsidRPr="004134C1" w:rsidRDefault="008B469C">
      <w:pPr>
        <w:rPr>
          <w:rFonts w:ascii="Arial" w:hAnsi="Arial" w:cs="Arial"/>
          <w:b/>
          <w:bCs/>
          <w:smallCaps/>
          <w:kern w:val="32"/>
          <w:sz w:val="32"/>
          <w:szCs w:val="32"/>
          <w:lang w:val="en-US"/>
        </w:rPr>
      </w:pPr>
      <w:r w:rsidRPr="004134C1">
        <w:rPr>
          <w:lang w:val="en-US"/>
        </w:rPr>
        <w:br w:type="page"/>
      </w:r>
    </w:p>
    <w:p w14:paraId="32533764" w14:textId="7D352CA2" w:rsidR="00924E0C" w:rsidRPr="004134C1" w:rsidRDefault="00924E0C" w:rsidP="00FA69EA">
      <w:pPr>
        <w:pStyle w:val="Heading1"/>
        <w:rPr>
          <w:lang w:val="en-US"/>
        </w:rPr>
      </w:pPr>
      <w:bookmarkStart w:id="50" w:name="_Toc135722753"/>
      <w:r w:rsidRPr="004134C1">
        <w:rPr>
          <w:lang w:val="en-US"/>
        </w:rPr>
        <w:lastRenderedPageBreak/>
        <w:t>Teknisk Design</w:t>
      </w:r>
      <w:bookmarkEnd w:id="50"/>
    </w:p>
    <w:p w14:paraId="3CA4417C" w14:textId="2F41C02A" w:rsidR="00E855CC" w:rsidRPr="004134C1" w:rsidRDefault="00E855CC" w:rsidP="00E855CC">
      <w:pPr>
        <w:pStyle w:val="BodyText"/>
        <w:rPr>
          <w:lang w:val="en-US"/>
        </w:rPr>
      </w:pPr>
      <w:r w:rsidRPr="004134C1">
        <w:rPr>
          <w:lang w:val="en-US"/>
        </w:rPr>
        <w:t xml:space="preserve">Det ble valgt at det skulle lages en desktop-applikasjon, </w:t>
      </w:r>
      <w:r w:rsidR="001C08AD" w:rsidRPr="004134C1">
        <w:rPr>
          <w:lang w:val="en-US"/>
        </w:rPr>
        <w:t>ettersom kravspesifikasjonen krev</w:t>
      </w:r>
      <w:r w:rsidR="00F1750C" w:rsidRPr="004134C1">
        <w:rPr>
          <w:lang w:val="en-US"/>
        </w:rPr>
        <w:t>de</w:t>
      </w:r>
      <w:r w:rsidR="001C08AD" w:rsidRPr="004134C1">
        <w:rPr>
          <w:lang w:val="en-US"/>
        </w:rPr>
        <w:t xml:space="preserve"> e</w:t>
      </w:r>
      <w:r w:rsidR="00043E3C" w:rsidRPr="004134C1">
        <w:rPr>
          <w:lang w:val="en-US"/>
        </w:rPr>
        <w:t xml:space="preserve">n applikasjon </w:t>
      </w:r>
      <w:r w:rsidR="001C08AD" w:rsidRPr="004134C1">
        <w:rPr>
          <w:lang w:val="en-US"/>
        </w:rPr>
        <w:t>med et grafisk brukergrensesnitt</w:t>
      </w:r>
      <w:r w:rsidR="00043E3C" w:rsidRPr="004134C1">
        <w:rPr>
          <w:lang w:val="en-US"/>
        </w:rPr>
        <w:t xml:space="preserve"> som kan bygges i Maven</w:t>
      </w:r>
      <w:r w:rsidR="001C08AD" w:rsidRPr="004134C1">
        <w:rPr>
          <w:lang w:val="en-US"/>
        </w:rPr>
        <w:t xml:space="preserve">. </w:t>
      </w:r>
      <w:r w:rsidR="005948D3" w:rsidRPr="004134C1">
        <w:rPr>
          <w:lang w:val="en-US"/>
        </w:rPr>
        <w:t xml:space="preserve">Det stilles ingen krav til </w:t>
      </w:r>
      <w:r w:rsidR="002648A1" w:rsidRPr="004134C1">
        <w:rPr>
          <w:lang w:val="en-US"/>
        </w:rPr>
        <w:t>nettbasert</w:t>
      </w:r>
      <w:r w:rsidR="005F7B29" w:rsidRPr="004134C1">
        <w:rPr>
          <w:lang w:val="en-US"/>
        </w:rPr>
        <w:t xml:space="preserve"> flerspiller, skylagring</w:t>
      </w:r>
      <w:r w:rsidR="006B6D5A" w:rsidRPr="004134C1">
        <w:rPr>
          <w:lang w:val="en-US"/>
        </w:rPr>
        <w:t xml:space="preserve">, databaser eller </w:t>
      </w:r>
      <w:r w:rsidR="005F7B29" w:rsidRPr="004134C1">
        <w:rPr>
          <w:lang w:val="en-US"/>
        </w:rPr>
        <w:t xml:space="preserve">annen </w:t>
      </w:r>
      <w:r w:rsidR="00782A48" w:rsidRPr="004134C1">
        <w:rPr>
          <w:lang w:val="en-US"/>
        </w:rPr>
        <w:t>funksjonalitet som krever noe mer enn kun en desktop-applikasjon, og dermed ble det valgt som systemarkitekturen.</w:t>
      </w:r>
    </w:p>
    <w:p w14:paraId="1B83546F" w14:textId="1DA8CD5D" w:rsidR="00F1750C" w:rsidRPr="004134C1" w:rsidRDefault="00F1750C" w:rsidP="00E855CC">
      <w:pPr>
        <w:pStyle w:val="BodyText"/>
        <w:rPr>
          <w:lang w:val="en-US"/>
        </w:rPr>
      </w:pPr>
      <w:r w:rsidRPr="004134C1">
        <w:rPr>
          <w:lang w:val="en-US"/>
        </w:rPr>
        <w:t xml:space="preserve">Applikasjonen er satt opp og programmert som et Maven-prosjekt, ettersom kravspesifikasjonen krevde dette. </w:t>
      </w:r>
      <w:r w:rsidR="00F06DF3" w:rsidRPr="004134C1">
        <w:rPr>
          <w:lang w:val="en-US"/>
        </w:rPr>
        <w:t>I tillegg er Java 17 benyttet, noe som også var et krav, etter</w:t>
      </w:r>
      <w:r w:rsidR="000C5492" w:rsidRPr="004134C1">
        <w:rPr>
          <w:lang w:val="en-US"/>
        </w:rPr>
        <w:t>som det er siste LTS-versjonen av Java.</w:t>
      </w:r>
    </w:p>
    <w:p w14:paraId="129D2805" w14:textId="09579E15" w:rsidR="00B0134D" w:rsidRPr="004134C1" w:rsidRDefault="00B0134D" w:rsidP="00FA69EA">
      <w:pPr>
        <w:pStyle w:val="Heading1"/>
        <w:rPr>
          <w:lang w:val="en-US"/>
        </w:rPr>
      </w:pPr>
      <w:bookmarkStart w:id="51" w:name="_Toc135722754"/>
      <w:r w:rsidRPr="004134C1">
        <w:rPr>
          <w:lang w:val="en-US"/>
        </w:rPr>
        <w:t>Utviklingsprosess</w:t>
      </w:r>
      <w:bookmarkEnd w:id="51"/>
    </w:p>
    <w:p w14:paraId="4FA089FF" w14:textId="3290635F" w:rsidR="00260113" w:rsidRPr="004134C1" w:rsidRDefault="00ED5DBA" w:rsidP="00260113">
      <w:pPr>
        <w:pStyle w:val="Heading2"/>
        <w:rPr>
          <w:lang w:val="en-US"/>
        </w:rPr>
      </w:pPr>
      <w:bookmarkStart w:id="52" w:name="_Toc135722755"/>
      <w:r w:rsidRPr="004134C1">
        <w:rPr>
          <w:lang w:val="en-US"/>
        </w:rPr>
        <w:t>Idémyldring</w:t>
      </w:r>
      <w:bookmarkEnd w:id="52"/>
    </w:p>
    <w:p w14:paraId="410A1ECF" w14:textId="7CDE3716" w:rsidR="00ED5DBA" w:rsidRPr="004134C1" w:rsidRDefault="00ED5DBA" w:rsidP="00DB6917">
      <w:pPr>
        <w:rPr>
          <w:lang w:val="en-US"/>
        </w:rPr>
      </w:pPr>
      <w:r w:rsidRPr="004134C1">
        <w:rPr>
          <w:lang w:val="en-US"/>
        </w:rPr>
        <w:t xml:space="preserve">Det aller første som ble gjort var en skikkelig idémyldring til hva som kunne bli lagt til av funksjonalitet, og hva slags spill-sjanger den endelige applikasjonen skulle være. Flere alternativer til spill-sjanger ble vurdert, blant annet historiedrevet spill, rogue-like, </w:t>
      </w:r>
      <w:r w:rsidR="00487FC1" w:rsidRPr="004134C1">
        <w:rPr>
          <w:lang w:val="en-US"/>
        </w:rPr>
        <w:t xml:space="preserve">puzzle-game, og så videre. </w:t>
      </w:r>
      <w:r w:rsidR="00333E36" w:rsidRPr="004134C1">
        <w:rPr>
          <w:lang w:val="en-US"/>
        </w:rPr>
        <w:t>Til slutt ble det en historiesimulator som ble valgt, hvor applikasjonen har masse funksjonalitet uten innhold, hvor man selv kan lage innholdet</w:t>
      </w:r>
      <w:r w:rsidR="00577CB3" w:rsidRPr="004134C1">
        <w:rPr>
          <w:lang w:val="en-US"/>
        </w:rPr>
        <w:t xml:space="preserve"> </w:t>
      </w:r>
      <w:r w:rsidR="00071BD6" w:rsidRPr="004134C1">
        <w:rPr>
          <w:lang w:val="en-US"/>
        </w:rPr>
        <w:t>og</w:t>
      </w:r>
      <w:r w:rsidR="00577CB3" w:rsidRPr="004134C1">
        <w:rPr>
          <w:lang w:val="en-US"/>
        </w:rPr>
        <w:t xml:space="preserve"> deretter </w:t>
      </w:r>
      <w:r w:rsidR="00071BD6" w:rsidRPr="004134C1">
        <w:rPr>
          <w:lang w:val="en-US"/>
        </w:rPr>
        <w:t>spille gjennom</w:t>
      </w:r>
      <w:r w:rsidR="00577CB3" w:rsidRPr="004134C1">
        <w:rPr>
          <w:lang w:val="en-US"/>
        </w:rPr>
        <w:t xml:space="preserve"> det innholdet man har laget som en historie.</w:t>
      </w:r>
      <w:r w:rsidR="004B16D7" w:rsidRPr="004134C1">
        <w:rPr>
          <w:lang w:val="en-US"/>
        </w:rPr>
        <w:t xml:space="preserve"> Dette gjorde at applikasjonen ble en slags spillmotor for å spille gjennom historier laget av andre spillere.</w:t>
      </w:r>
      <w:r w:rsidR="007D0A37" w:rsidRPr="004134C1">
        <w:rPr>
          <w:lang w:val="en-US"/>
        </w:rPr>
        <w:t xml:space="preserve"> Med dette ble videre utvikling kun fokusert på funksjonalitet, uten noe særlig </w:t>
      </w:r>
      <w:r w:rsidR="009F6C0F" w:rsidRPr="004134C1">
        <w:rPr>
          <w:lang w:val="en-US"/>
        </w:rPr>
        <w:t>fokus på</w:t>
      </w:r>
      <w:r w:rsidR="007D0A37" w:rsidRPr="004134C1">
        <w:rPr>
          <w:lang w:val="en-US"/>
        </w:rPr>
        <w:t xml:space="preserve"> innhold.</w:t>
      </w:r>
    </w:p>
    <w:p w14:paraId="4C5FC744" w14:textId="4B8537E7" w:rsidR="00F51AC5" w:rsidRPr="004134C1" w:rsidRDefault="00194D59" w:rsidP="00ED5DBA">
      <w:pPr>
        <w:pStyle w:val="BodyText"/>
        <w:rPr>
          <w:lang w:val="en-US"/>
        </w:rPr>
      </w:pPr>
      <w:r w:rsidRPr="004134C1">
        <w:rPr>
          <w:lang w:val="en-US"/>
        </w:rPr>
        <w:t xml:space="preserve">Det ble vurdert mange idéer til ekstra funksjonalitet, </w:t>
      </w:r>
      <w:r w:rsidR="000A6C88" w:rsidRPr="004134C1">
        <w:rPr>
          <w:lang w:val="en-US"/>
        </w:rPr>
        <w:t xml:space="preserve">og </w:t>
      </w:r>
      <w:r w:rsidRPr="004134C1">
        <w:rPr>
          <w:lang w:val="en-US"/>
        </w:rPr>
        <w:t xml:space="preserve">blant disse ble </w:t>
      </w:r>
      <w:r w:rsidR="000A6C88" w:rsidRPr="004134C1">
        <w:rPr>
          <w:lang w:val="en-US"/>
        </w:rPr>
        <w:t xml:space="preserve">det valgt at </w:t>
      </w:r>
      <w:r w:rsidRPr="004134C1">
        <w:rPr>
          <w:lang w:val="en-US"/>
        </w:rPr>
        <w:t>kampsystem med fiender, interaktive gjenstander, vanskelighetsgrader</w:t>
      </w:r>
      <w:r w:rsidR="000A6C88" w:rsidRPr="004134C1">
        <w:rPr>
          <w:lang w:val="en-US"/>
        </w:rPr>
        <w:t xml:space="preserve"> og mulighet til </w:t>
      </w:r>
      <w:r w:rsidR="0016257A" w:rsidRPr="004134C1">
        <w:rPr>
          <w:lang w:val="en-US"/>
        </w:rPr>
        <w:t xml:space="preserve">ekstern lagring av dette </w:t>
      </w:r>
      <w:r w:rsidR="000A6C88" w:rsidRPr="004134C1">
        <w:rPr>
          <w:lang w:val="en-US"/>
        </w:rPr>
        <w:t>skulle bli</w:t>
      </w:r>
      <w:r w:rsidRPr="004134C1">
        <w:rPr>
          <w:lang w:val="en-US"/>
        </w:rPr>
        <w:t xml:space="preserve"> implementert. </w:t>
      </w:r>
      <w:r w:rsidR="00133136" w:rsidRPr="004134C1">
        <w:rPr>
          <w:lang w:val="en-US"/>
        </w:rPr>
        <w:t xml:space="preserve">Prosjektet startet originalt med noen flere idéer til ekstra funksjonalitet, men disse ble etter hvert flyttet til en egen dev-branch for å eventuelt bli implementert senere, noe som ikke endte opp med å skje. </w:t>
      </w:r>
      <w:r w:rsidR="008004F6" w:rsidRPr="004134C1">
        <w:rPr>
          <w:lang w:val="en-US"/>
        </w:rPr>
        <w:t>Blant disse idéene var automatisk historiegenerering, tilfeldig generering av gjenstander, butikksystem for å kjøpe eller selge gjenstander</w:t>
      </w:r>
      <w:r w:rsidR="003E3E5B" w:rsidRPr="004134C1">
        <w:rPr>
          <w:lang w:val="en-US"/>
        </w:rPr>
        <w:t>, og så videre.</w:t>
      </w:r>
    </w:p>
    <w:p w14:paraId="0C24AB14" w14:textId="4E9A5A89" w:rsidR="00475945" w:rsidRPr="004134C1" w:rsidRDefault="00475945" w:rsidP="00475945">
      <w:pPr>
        <w:pStyle w:val="Heading2"/>
        <w:rPr>
          <w:lang w:val="en-US"/>
        </w:rPr>
      </w:pPr>
      <w:bookmarkStart w:id="53" w:name="_Toc135722756"/>
      <w:r w:rsidRPr="004134C1">
        <w:rPr>
          <w:lang w:val="en-US"/>
        </w:rPr>
        <w:t>Programmering av modellen</w:t>
      </w:r>
      <w:bookmarkEnd w:id="53"/>
    </w:p>
    <w:p w14:paraId="3B78A6C2" w14:textId="26F19D4E" w:rsidR="00C50F60" w:rsidRPr="004134C1" w:rsidRDefault="0069189C" w:rsidP="0069189C">
      <w:pPr>
        <w:pStyle w:val="BodyText"/>
        <w:rPr>
          <w:lang w:val="en-US"/>
        </w:rPr>
      </w:pPr>
      <w:r w:rsidRPr="004134C1">
        <w:rPr>
          <w:lang w:val="en-US"/>
        </w:rPr>
        <w:t>Etter</w:t>
      </w:r>
      <w:r w:rsidR="00F51AC5" w:rsidRPr="004134C1">
        <w:rPr>
          <w:lang w:val="en-US"/>
        </w:rPr>
        <w:t xml:space="preserve"> at</w:t>
      </w:r>
      <w:r w:rsidRPr="004134C1">
        <w:rPr>
          <w:lang w:val="en-US"/>
        </w:rPr>
        <w:t xml:space="preserve"> en generell visjon av den endelige applikasjonen var på plass, ble </w:t>
      </w:r>
      <w:r w:rsidR="00F51AC5" w:rsidRPr="004134C1">
        <w:rPr>
          <w:lang w:val="en-US"/>
        </w:rPr>
        <w:t>laget et klassediagram over selve modellen</w:t>
      </w:r>
      <w:r w:rsidR="00FF7EFA" w:rsidRPr="004134C1">
        <w:rPr>
          <w:lang w:val="en-US"/>
        </w:rPr>
        <w:t xml:space="preserve"> (se Figur 12)</w:t>
      </w:r>
      <w:r w:rsidR="00F51AC5" w:rsidRPr="004134C1">
        <w:rPr>
          <w:lang w:val="en-US"/>
        </w:rPr>
        <w:t xml:space="preserve">, og deretter </w:t>
      </w:r>
      <w:r w:rsidR="00FF7EFA" w:rsidRPr="004134C1">
        <w:rPr>
          <w:lang w:val="en-US"/>
        </w:rPr>
        <w:t xml:space="preserve">startet </w:t>
      </w:r>
      <w:r w:rsidRPr="004134C1">
        <w:rPr>
          <w:lang w:val="en-US"/>
        </w:rPr>
        <w:t xml:space="preserve">utviklingen av selve modellen. </w:t>
      </w:r>
      <w:r w:rsidR="0009735C" w:rsidRPr="004134C1">
        <w:rPr>
          <w:lang w:val="en-US"/>
        </w:rPr>
        <w:t>Denne utviklingen</w:t>
      </w:r>
      <w:r w:rsidR="00325468" w:rsidRPr="004134C1">
        <w:rPr>
          <w:lang w:val="en-US"/>
        </w:rPr>
        <w:t xml:space="preserve"> startet med å få på plass </w:t>
      </w:r>
      <w:r w:rsidR="00AC3EBD" w:rsidRPr="004134C1">
        <w:rPr>
          <w:lang w:val="en-US"/>
        </w:rPr>
        <w:t>de</w:t>
      </w:r>
      <w:r w:rsidR="00325468" w:rsidRPr="004134C1">
        <w:rPr>
          <w:lang w:val="en-US"/>
        </w:rPr>
        <w:t xml:space="preserve"> grunnleggende </w:t>
      </w:r>
      <w:r w:rsidR="00AC3EBD" w:rsidRPr="004134C1">
        <w:rPr>
          <w:lang w:val="en-US"/>
        </w:rPr>
        <w:t>klassene spesifisert i den funksjonelle delen av kravspesifikasjonen</w:t>
      </w:r>
      <w:r w:rsidR="004B677B" w:rsidRPr="004134C1">
        <w:rPr>
          <w:lang w:val="en-US"/>
        </w:rPr>
        <w:t>. Etter at de</w:t>
      </w:r>
      <w:r w:rsidR="0009735C" w:rsidRPr="004134C1">
        <w:rPr>
          <w:lang w:val="en-US"/>
        </w:rPr>
        <w:t xml:space="preserve">t </w:t>
      </w:r>
      <w:r w:rsidR="004B677B" w:rsidRPr="004134C1">
        <w:rPr>
          <w:lang w:val="en-US"/>
        </w:rPr>
        <w:t xml:space="preserve">var </w:t>
      </w:r>
      <w:r w:rsidR="00F51AC5" w:rsidRPr="004134C1">
        <w:rPr>
          <w:lang w:val="en-US"/>
        </w:rPr>
        <w:t>programmert,</w:t>
      </w:r>
      <w:r w:rsidR="004B677B" w:rsidRPr="004134C1">
        <w:rPr>
          <w:lang w:val="en-US"/>
        </w:rPr>
        <w:t xml:space="preserve"> begynte utviklingen av ekstra funksjonalitet. En del av denne funksjonaliteten ble</w:t>
      </w:r>
      <w:r w:rsidR="00EF61B9" w:rsidRPr="004134C1">
        <w:rPr>
          <w:lang w:val="en-US"/>
        </w:rPr>
        <w:t xml:space="preserve"> </w:t>
      </w:r>
      <w:r w:rsidR="00F51AC5" w:rsidRPr="004134C1">
        <w:rPr>
          <w:lang w:val="en-US"/>
        </w:rPr>
        <w:t>etter hvert</w:t>
      </w:r>
      <w:r w:rsidR="004B677B" w:rsidRPr="004134C1">
        <w:rPr>
          <w:lang w:val="en-US"/>
        </w:rPr>
        <w:t xml:space="preserve"> flyttet over til dev-branchen for senere utvikling</w:t>
      </w:r>
      <w:r w:rsidR="000072A6" w:rsidRPr="004134C1">
        <w:rPr>
          <w:lang w:val="en-US"/>
        </w:rPr>
        <w:t>, men noe ble beholdt på main-branchen, og ble utviklet videre med resten av applikasjonen.</w:t>
      </w:r>
      <w:r w:rsidR="00C50F60" w:rsidRPr="004134C1">
        <w:rPr>
          <w:lang w:val="en-US"/>
        </w:rPr>
        <w:t xml:space="preserve"> </w:t>
      </w:r>
      <w:r w:rsidR="00D41C58" w:rsidRPr="004134C1">
        <w:rPr>
          <w:lang w:val="en-US"/>
        </w:rPr>
        <w:t>Kravet til filhåndtering ble etter hvert</w:t>
      </w:r>
      <w:r w:rsidR="005E080B" w:rsidRPr="004134C1">
        <w:rPr>
          <w:lang w:val="en-US"/>
        </w:rPr>
        <w:t xml:space="preserve"> implementert, og </w:t>
      </w:r>
      <w:r w:rsidR="00726F4A" w:rsidRPr="004134C1">
        <w:rPr>
          <w:lang w:val="en-US"/>
        </w:rPr>
        <w:t>enhetstesting ble utført parallelt med resten av utviklingen.</w:t>
      </w:r>
      <w:r w:rsidR="00D41C58" w:rsidRPr="004134C1">
        <w:rPr>
          <w:lang w:val="en-US"/>
        </w:rPr>
        <w:t xml:space="preserve"> D</w:t>
      </w:r>
      <w:r w:rsidR="005256D2" w:rsidRPr="004134C1">
        <w:rPr>
          <w:lang w:val="en-US"/>
        </w:rPr>
        <w:t>et ble jevnlig gitt tilbakemeldinger av faglærer &amp; læringsassistenter i denne perioden</w:t>
      </w:r>
      <w:r w:rsidR="00CA463D" w:rsidRPr="004134C1">
        <w:rPr>
          <w:lang w:val="en-US"/>
        </w:rPr>
        <w:t>.</w:t>
      </w:r>
    </w:p>
    <w:p w14:paraId="28FA9BE3" w14:textId="0F741545" w:rsidR="008A703C" w:rsidRPr="004134C1" w:rsidRDefault="008A703C" w:rsidP="008A703C">
      <w:pPr>
        <w:pStyle w:val="Heading2"/>
        <w:rPr>
          <w:lang w:val="en-US"/>
        </w:rPr>
      </w:pPr>
      <w:bookmarkStart w:id="54" w:name="_Toc135722757"/>
      <w:r w:rsidRPr="004134C1">
        <w:rPr>
          <w:lang w:val="en-US"/>
        </w:rPr>
        <w:t>Programmering av GUI</w:t>
      </w:r>
      <w:bookmarkEnd w:id="54"/>
    </w:p>
    <w:p w14:paraId="11222E89" w14:textId="5133AB99" w:rsidR="00B91739" w:rsidRPr="004134C1" w:rsidRDefault="00B91739" w:rsidP="00B91739">
      <w:pPr>
        <w:pStyle w:val="BodyText"/>
        <w:rPr>
          <w:lang w:val="en-US"/>
        </w:rPr>
      </w:pPr>
      <w:r w:rsidRPr="004134C1">
        <w:rPr>
          <w:lang w:val="en-US"/>
        </w:rPr>
        <w:t xml:space="preserve">Når selve spill-logikken var på plass, var det neste steget programmering av GUI-en. </w:t>
      </w:r>
      <w:r w:rsidR="00FD5BFC" w:rsidRPr="004134C1">
        <w:rPr>
          <w:lang w:val="en-US"/>
        </w:rPr>
        <w:t xml:space="preserve">Dette startet veldig enkelt, men etter hvert ble MVC </w:t>
      </w:r>
      <w:r w:rsidR="00DD354C" w:rsidRPr="004134C1">
        <w:rPr>
          <w:lang w:val="en-US"/>
        </w:rPr>
        <w:t>implementert, og «view»-delen ble utviklet parallelt med «controller»-delen.</w:t>
      </w:r>
      <w:r w:rsidR="0009735C" w:rsidRPr="004134C1">
        <w:rPr>
          <w:lang w:val="en-US"/>
        </w:rPr>
        <w:t xml:space="preserve"> Når selve spill-skjermen skulle lagres, ble også filhåndteringa utvidet mot det endelige målet om et spill som kan tilpasses </w:t>
      </w:r>
      <w:r w:rsidR="00385BCB" w:rsidRPr="004134C1">
        <w:rPr>
          <w:lang w:val="en-US"/>
        </w:rPr>
        <w:t xml:space="preserve">med all innebygd funksjonalitet. </w:t>
      </w:r>
      <w:r w:rsidR="00983BCD" w:rsidRPr="004134C1">
        <w:rPr>
          <w:lang w:val="en-US"/>
        </w:rPr>
        <w:t xml:space="preserve">Det ble også utviklet et mellomledd mellom modellen og resten av applikasjonen, som tok input fra controller, </w:t>
      </w:r>
      <w:r w:rsidR="004058E8" w:rsidRPr="004134C1">
        <w:rPr>
          <w:lang w:val="en-US"/>
        </w:rPr>
        <w:t>oppdaterte modellen, og sendte tilbake et event ved bruk av observer-pattern.</w:t>
      </w:r>
      <w:r w:rsidR="00CE136E" w:rsidRPr="004134C1">
        <w:rPr>
          <w:lang w:val="en-US"/>
        </w:rPr>
        <w:t xml:space="preserve"> Det ble etter hvert opprettet et aktivitetsdiagram over </w:t>
      </w:r>
      <w:r w:rsidR="00F831AF" w:rsidRPr="004134C1">
        <w:rPr>
          <w:lang w:val="en-US"/>
        </w:rPr>
        <w:t>brukergrensesnittet</w:t>
      </w:r>
      <w:r w:rsidR="00CE136E" w:rsidRPr="004134C1">
        <w:rPr>
          <w:lang w:val="en-US"/>
        </w:rPr>
        <w:t>.</w:t>
      </w:r>
      <w:r w:rsidR="004058E8" w:rsidRPr="004134C1">
        <w:rPr>
          <w:lang w:val="en-US"/>
        </w:rPr>
        <w:t xml:space="preserve"> Når alt dette var på plass, ble applikasjonen etter hvert ferdigstilt etter en siste runde med bugfixing og opprydding.</w:t>
      </w:r>
    </w:p>
    <w:p w14:paraId="15BD376C" w14:textId="77777777" w:rsidR="00B0134D" w:rsidRPr="004134C1" w:rsidRDefault="00B0134D" w:rsidP="00FA69EA">
      <w:pPr>
        <w:pStyle w:val="Heading1"/>
        <w:rPr>
          <w:lang w:val="en-US"/>
        </w:rPr>
      </w:pPr>
      <w:bookmarkStart w:id="55" w:name="_Toc135722758"/>
      <w:r w:rsidRPr="004134C1">
        <w:rPr>
          <w:lang w:val="en-US"/>
        </w:rPr>
        <w:lastRenderedPageBreak/>
        <w:t>Implementasjon</w:t>
      </w:r>
      <w:bookmarkEnd w:id="55"/>
    </w:p>
    <w:p w14:paraId="3304C3A6" w14:textId="1BDF813B" w:rsidR="00C31271" w:rsidRPr="004134C1" w:rsidRDefault="005867C7" w:rsidP="00C31271">
      <w:pPr>
        <w:pStyle w:val="Heading2"/>
        <w:rPr>
          <w:lang w:val="en-US"/>
        </w:rPr>
      </w:pPr>
      <w:bookmarkStart w:id="56" w:name="_Toc135722759"/>
      <w:r w:rsidRPr="004134C1">
        <w:rPr>
          <w:lang w:val="en-US"/>
        </w:rPr>
        <w:t>Implementasjon av modellen</w:t>
      </w:r>
      <w:bookmarkEnd w:id="56"/>
    </w:p>
    <w:p w14:paraId="50B70B87" w14:textId="7CF94092" w:rsidR="00626E73" w:rsidRPr="004134C1" w:rsidRDefault="00EA760C" w:rsidP="00626E73">
      <w:pPr>
        <w:pStyle w:val="Figure"/>
        <w:keepNext/>
        <w:rPr>
          <w:lang w:val="en-US"/>
        </w:rPr>
      </w:pPr>
      <w:r w:rsidRPr="004134C1">
        <w:rPr>
          <w:noProof/>
          <w:lang w:val="en-US"/>
        </w:rPr>
        <w:drawing>
          <wp:inline distT="0" distB="0" distL="0" distR="0" wp14:anchorId="43F874C4" wp14:editId="2FC6E984">
            <wp:extent cx="5748655" cy="49777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977765"/>
                    </a:xfrm>
                    <a:prstGeom prst="rect">
                      <a:avLst/>
                    </a:prstGeom>
                    <a:noFill/>
                    <a:ln>
                      <a:noFill/>
                    </a:ln>
                  </pic:spPr>
                </pic:pic>
              </a:graphicData>
            </a:graphic>
          </wp:inline>
        </w:drawing>
      </w:r>
      <w:r w:rsidR="00626E73" w:rsidRPr="004134C1">
        <w:rPr>
          <w:lang w:val="en-US"/>
        </w:rPr>
        <w:fldChar w:fldCharType="begin"/>
      </w:r>
      <w:r w:rsidR="00626E73" w:rsidRPr="004134C1">
        <w:rPr>
          <w:lang w:val="en-US"/>
        </w:rPr>
        <w:instrText xml:space="preserve"> INCLUDEPICTURE "https://i.stack.imgur.com/RK3oX.png" \* MERGEFORMATINET </w:instrText>
      </w:r>
      <w:r w:rsidR="00626E73" w:rsidRPr="004134C1">
        <w:rPr>
          <w:lang w:val="en-US"/>
        </w:rPr>
        <w:fldChar w:fldCharType="separate"/>
      </w:r>
      <w:r w:rsidR="00626E73" w:rsidRPr="004134C1">
        <w:rPr>
          <w:lang w:val="en-US"/>
        </w:rPr>
        <w:fldChar w:fldCharType="end"/>
      </w:r>
    </w:p>
    <w:p w14:paraId="19421D1A" w14:textId="598C8229" w:rsidR="00626E73" w:rsidRPr="004134C1" w:rsidRDefault="00626E73" w:rsidP="00626E73">
      <w:pPr>
        <w:pStyle w:val="Caption"/>
        <w:rPr>
          <w:lang w:val="en-US"/>
        </w:rPr>
      </w:pPr>
      <w:bookmarkStart w:id="57" w:name="_Toc135710567"/>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12</w:t>
      </w:r>
      <w:r w:rsidRPr="004134C1">
        <w:rPr>
          <w:lang w:val="en-US"/>
        </w:rPr>
        <w:fldChar w:fldCharType="end"/>
      </w:r>
      <w:r w:rsidRPr="004134C1">
        <w:rPr>
          <w:lang w:val="en-US"/>
        </w:rPr>
        <w:t xml:space="preserve"> Klassediagram </w:t>
      </w:r>
      <w:r w:rsidR="00257BED" w:rsidRPr="004134C1">
        <w:rPr>
          <w:lang w:val="en-US"/>
        </w:rPr>
        <w:t>av modellen</w:t>
      </w:r>
      <w:r w:rsidR="00A63DAD" w:rsidRPr="004134C1">
        <w:rPr>
          <w:lang w:val="en-US"/>
        </w:rPr>
        <w:br/>
        <w:t>(modelClassDiagram.drawio)</w:t>
      </w:r>
      <w:bookmarkEnd w:id="57"/>
    </w:p>
    <w:p w14:paraId="12F35C1B" w14:textId="10FE5369" w:rsidR="008E0D98" w:rsidRPr="004134C1" w:rsidRDefault="00FD7BE2" w:rsidP="008E0D98">
      <w:pPr>
        <w:rPr>
          <w:lang w:val="en-US"/>
        </w:rPr>
      </w:pPr>
      <w:r w:rsidRPr="004134C1">
        <w:rPr>
          <w:lang w:val="en-US"/>
        </w:rPr>
        <w:t xml:space="preserve">Selve modellen ble først implementert i henhold til kravspesifikasjonen, men det ble etter hvert noen </w:t>
      </w:r>
      <w:r w:rsidR="003979FA" w:rsidRPr="004134C1">
        <w:rPr>
          <w:lang w:val="en-US"/>
        </w:rPr>
        <w:t xml:space="preserve">ekstra tillegg og </w:t>
      </w:r>
      <w:r w:rsidRPr="004134C1">
        <w:rPr>
          <w:lang w:val="en-US"/>
        </w:rPr>
        <w:t>endringer:</w:t>
      </w:r>
    </w:p>
    <w:p w14:paraId="33C3F0A0" w14:textId="49885542" w:rsidR="003979FA" w:rsidRPr="004134C1" w:rsidRDefault="003979FA" w:rsidP="003979FA">
      <w:pPr>
        <w:pStyle w:val="ListParagraph"/>
        <w:numPr>
          <w:ilvl w:val="0"/>
          <w:numId w:val="27"/>
        </w:numPr>
        <w:rPr>
          <w:lang w:val="en-US"/>
        </w:rPr>
      </w:pPr>
      <w:r w:rsidRPr="004134C1">
        <w:rPr>
          <w:lang w:val="en-US"/>
        </w:rPr>
        <w:t>Item: Representerer en gjenstand. InventoryAction, InventoryGoal &amp; Player.inventory holder på Item istedenfor String</w:t>
      </w:r>
      <w:r w:rsidR="00440032" w:rsidRPr="004134C1">
        <w:rPr>
          <w:lang w:val="en-US"/>
        </w:rPr>
        <w:t>.</w:t>
      </w:r>
    </w:p>
    <w:p w14:paraId="4D9385CA" w14:textId="77777777" w:rsidR="00350D53" w:rsidRPr="004134C1" w:rsidRDefault="00755708" w:rsidP="004A7562">
      <w:pPr>
        <w:pStyle w:val="ListParagraph"/>
        <w:numPr>
          <w:ilvl w:val="0"/>
          <w:numId w:val="27"/>
        </w:numPr>
        <w:rPr>
          <w:lang w:val="en-US"/>
        </w:rPr>
      </w:pPr>
      <w:r w:rsidRPr="004134C1">
        <w:rPr>
          <w:lang w:val="en-US"/>
        </w:rPr>
        <w:t>Inventory: Representerer et inventar med gjenstander. Player.inventory er av typen Inventory istedenfor List.</w:t>
      </w:r>
    </w:p>
    <w:p w14:paraId="4ECD62B6" w14:textId="2B0F4C8B" w:rsidR="003979FA" w:rsidRPr="004134C1" w:rsidRDefault="003979FA" w:rsidP="004A7562">
      <w:pPr>
        <w:pStyle w:val="ListParagraph"/>
        <w:numPr>
          <w:ilvl w:val="0"/>
          <w:numId w:val="27"/>
        </w:numPr>
        <w:rPr>
          <w:lang w:val="en-US"/>
        </w:rPr>
      </w:pPr>
      <w:r w:rsidRPr="004134C1">
        <w:rPr>
          <w:lang w:val="en-US"/>
        </w:rPr>
        <w:t xml:space="preserve">Enemy: </w:t>
      </w:r>
      <w:r w:rsidR="00350D53" w:rsidRPr="004134C1">
        <w:rPr>
          <w:lang w:val="en-US"/>
        </w:rPr>
        <w:t>En «spiller» kontrollert av datamaskinen som angriper spilleren</w:t>
      </w:r>
      <w:r w:rsidR="00440032" w:rsidRPr="004134C1">
        <w:rPr>
          <w:lang w:val="en-US"/>
        </w:rPr>
        <w:t>.</w:t>
      </w:r>
      <w:r w:rsidR="006024DF" w:rsidRPr="004134C1">
        <w:rPr>
          <w:lang w:val="en-US"/>
        </w:rPr>
        <w:t xml:space="preserve"> En passasje kan ha flere enemies</w:t>
      </w:r>
    </w:p>
    <w:p w14:paraId="6A8E0B4B" w14:textId="0C42D289" w:rsidR="003979FA" w:rsidRPr="004134C1" w:rsidRDefault="003979FA" w:rsidP="00FD7BE2">
      <w:pPr>
        <w:pStyle w:val="ListParagraph"/>
        <w:numPr>
          <w:ilvl w:val="0"/>
          <w:numId w:val="26"/>
        </w:numPr>
        <w:rPr>
          <w:lang w:val="en-US"/>
        </w:rPr>
      </w:pPr>
      <w:r w:rsidRPr="004134C1">
        <w:rPr>
          <w:lang w:val="en-US"/>
        </w:rPr>
        <w:t>Entity: Ettersom spilleren og fiender har mange felter og mye funksjonalitet til felles,</w:t>
      </w:r>
      <w:r w:rsidR="00A456AA" w:rsidRPr="004134C1">
        <w:rPr>
          <w:lang w:val="en-US"/>
        </w:rPr>
        <w:t xml:space="preserve"> blir Entity opprettet som en abstrakt superklasse.</w:t>
      </w:r>
    </w:p>
    <w:p w14:paraId="187594CA" w14:textId="7628BEED" w:rsidR="0011651E" w:rsidRPr="004134C1" w:rsidRDefault="0011651E" w:rsidP="00FD7BE2">
      <w:pPr>
        <w:pStyle w:val="ListParagraph"/>
        <w:numPr>
          <w:ilvl w:val="0"/>
          <w:numId w:val="26"/>
        </w:numPr>
        <w:rPr>
          <w:lang w:val="en-US"/>
        </w:rPr>
      </w:pPr>
      <w:r w:rsidRPr="004134C1">
        <w:rPr>
          <w:lang w:val="en-US"/>
        </w:rPr>
        <w:t>Actor: Et interface som representerer noe som kan handle i løpet av en kamprunde</w:t>
      </w:r>
      <w:r w:rsidR="007A3EC0" w:rsidRPr="004134C1">
        <w:rPr>
          <w:lang w:val="en-US"/>
        </w:rPr>
        <w:t xml:space="preserve"> uten input fra spilleren. Blir implementert av Enemy</w:t>
      </w:r>
      <w:r w:rsidR="00440032" w:rsidRPr="004134C1">
        <w:rPr>
          <w:lang w:val="en-US"/>
        </w:rPr>
        <w:t>.</w:t>
      </w:r>
    </w:p>
    <w:p w14:paraId="52B8D98A" w14:textId="2E43B2A2" w:rsidR="003568C9" w:rsidRPr="004134C1" w:rsidRDefault="00447D06" w:rsidP="00E66004">
      <w:pPr>
        <w:pStyle w:val="ListParagraph"/>
        <w:numPr>
          <w:ilvl w:val="0"/>
          <w:numId w:val="26"/>
        </w:numPr>
        <w:rPr>
          <w:lang w:val="en-US"/>
        </w:rPr>
      </w:pPr>
      <w:r w:rsidRPr="004134C1">
        <w:rPr>
          <w:lang w:val="en-US"/>
        </w:rPr>
        <w:t xml:space="preserve">Flere loadere: </w:t>
      </w:r>
      <w:r w:rsidR="00E66004" w:rsidRPr="004134C1">
        <w:rPr>
          <w:lang w:val="en-US"/>
        </w:rPr>
        <w:t xml:space="preserve">Fillagring blir delt opp i flere filer pga. mye data og spesifikk rekkefølge, og </w:t>
      </w:r>
      <w:r w:rsidRPr="004134C1">
        <w:rPr>
          <w:lang w:val="en-US"/>
        </w:rPr>
        <w:t>Loader-klasser blir opprettet for hver type fil som kan lagres</w:t>
      </w:r>
      <w:r w:rsidR="00440032" w:rsidRPr="004134C1">
        <w:rPr>
          <w:lang w:val="en-US"/>
        </w:rPr>
        <w:t>.</w:t>
      </w:r>
    </w:p>
    <w:p w14:paraId="3FAFF5B9" w14:textId="0826C30C" w:rsidR="00F530D2" w:rsidRPr="004134C1" w:rsidRDefault="00F530D2" w:rsidP="00E66004">
      <w:pPr>
        <w:pStyle w:val="ListParagraph"/>
        <w:numPr>
          <w:ilvl w:val="0"/>
          <w:numId w:val="26"/>
        </w:numPr>
        <w:rPr>
          <w:lang w:val="en-US"/>
        </w:rPr>
      </w:pPr>
      <w:r w:rsidRPr="004134C1">
        <w:rPr>
          <w:lang w:val="en-US"/>
        </w:rPr>
        <w:t xml:space="preserve">Provider: Kan legge til providable objekter, og kan dele ut kopier av disse. Blir brukt for </w:t>
      </w:r>
      <w:r w:rsidR="00E67DF0" w:rsidRPr="004134C1">
        <w:rPr>
          <w:lang w:val="en-US"/>
        </w:rPr>
        <w:t>innlasting</w:t>
      </w:r>
      <w:r w:rsidRPr="004134C1">
        <w:rPr>
          <w:lang w:val="en-US"/>
        </w:rPr>
        <w:t xml:space="preserve"> av</w:t>
      </w:r>
      <w:r w:rsidR="00E67DF0" w:rsidRPr="004134C1">
        <w:rPr>
          <w:lang w:val="en-US"/>
        </w:rPr>
        <w:t xml:space="preserve"> lagrede</w:t>
      </w:r>
      <w:r w:rsidRPr="004134C1">
        <w:rPr>
          <w:lang w:val="en-US"/>
        </w:rPr>
        <w:t xml:space="preserve"> items og enemies</w:t>
      </w:r>
      <w:r w:rsidR="003A351F" w:rsidRPr="004134C1">
        <w:rPr>
          <w:lang w:val="en-US"/>
        </w:rPr>
        <w:t>.</w:t>
      </w:r>
    </w:p>
    <w:p w14:paraId="1E832A4E" w14:textId="39508296" w:rsidR="008E0D98" w:rsidRPr="004134C1" w:rsidRDefault="00F530D2" w:rsidP="008E0D98">
      <w:pPr>
        <w:pStyle w:val="ListParagraph"/>
        <w:numPr>
          <w:ilvl w:val="0"/>
          <w:numId w:val="26"/>
        </w:numPr>
        <w:rPr>
          <w:lang w:val="en-US"/>
        </w:rPr>
      </w:pPr>
      <w:r w:rsidRPr="004134C1">
        <w:rPr>
          <w:lang w:val="en-US"/>
        </w:rPr>
        <w:lastRenderedPageBreak/>
        <w:t xml:space="preserve">GameFileCollection: </w:t>
      </w:r>
      <w:r w:rsidR="002271BD" w:rsidRPr="004134C1">
        <w:rPr>
          <w:lang w:val="en-US"/>
        </w:rPr>
        <w:t>En samling av spillfiler, som kan lastes inn i riktig rekkefølge for å lage et nytt spill</w:t>
      </w:r>
      <w:r w:rsidR="006024DF" w:rsidRPr="004134C1">
        <w:rPr>
          <w:lang w:val="en-US"/>
        </w:rPr>
        <w:t>.</w:t>
      </w:r>
    </w:p>
    <w:p w14:paraId="231B8A1D" w14:textId="4989258A" w:rsidR="00F831AF" w:rsidRPr="004134C1" w:rsidRDefault="00F831AF" w:rsidP="00F831AF">
      <w:pPr>
        <w:pStyle w:val="Heading2"/>
        <w:rPr>
          <w:lang w:val="en-US"/>
        </w:rPr>
      </w:pPr>
      <w:bookmarkStart w:id="58" w:name="_Toc135722760"/>
      <w:r w:rsidRPr="004134C1">
        <w:rPr>
          <w:lang w:val="en-US"/>
        </w:rPr>
        <w:t>Implementasjon av GUI</w:t>
      </w:r>
      <w:bookmarkEnd w:id="58"/>
    </w:p>
    <w:p w14:paraId="01E35F26" w14:textId="55B1A902" w:rsidR="001F6276" w:rsidRPr="004134C1" w:rsidRDefault="001F6276" w:rsidP="001F6276">
      <w:pPr>
        <w:rPr>
          <w:lang w:val="en-US"/>
        </w:rPr>
      </w:pPr>
      <w:r w:rsidRPr="004134C1">
        <w:rPr>
          <w:noProof/>
          <w:lang w:val="en-US"/>
        </w:rPr>
        <w:drawing>
          <wp:inline distT="0" distB="0" distL="0" distR="0" wp14:anchorId="3A91FC0C" wp14:editId="7BC4FDD1">
            <wp:extent cx="5759450" cy="5464810"/>
            <wp:effectExtent l="0" t="0" r="0" b="2540"/>
            <wp:docPr id="4" name="Picture 4" descr="A picture containing screenshot, text,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 text, line, de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464810"/>
                    </a:xfrm>
                    <a:prstGeom prst="rect">
                      <a:avLst/>
                    </a:prstGeom>
                    <a:noFill/>
                    <a:ln>
                      <a:noFill/>
                    </a:ln>
                  </pic:spPr>
                </pic:pic>
              </a:graphicData>
            </a:graphic>
          </wp:inline>
        </w:drawing>
      </w:r>
    </w:p>
    <w:p w14:paraId="6CF0BC90" w14:textId="39176C40" w:rsidR="001F6276" w:rsidRPr="004134C1" w:rsidRDefault="008747FD" w:rsidP="008747FD">
      <w:pPr>
        <w:pStyle w:val="Caption"/>
        <w:rPr>
          <w:lang w:val="en-US"/>
        </w:rPr>
      </w:pPr>
      <w:bookmarkStart w:id="59" w:name="_Toc135710568"/>
      <w:r w:rsidRPr="004134C1">
        <w:rPr>
          <w:lang w:val="en-US"/>
        </w:rPr>
        <w:t xml:space="preserve">Figur </w:t>
      </w:r>
      <w:r w:rsidRPr="004134C1">
        <w:rPr>
          <w:lang w:val="en-US"/>
        </w:rPr>
        <w:fldChar w:fldCharType="begin"/>
      </w:r>
      <w:r w:rsidRPr="004134C1">
        <w:rPr>
          <w:lang w:val="en-US"/>
        </w:rPr>
        <w:instrText xml:space="preserve"> SEQ Figur \* ARABIC </w:instrText>
      </w:r>
      <w:r w:rsidRPr="004134C1">
        <w:rPr>
          <w:lang w:val="en-US"/>
        </w:rPr>
        <w:fldChar w:fldCharType="separate"/>
      </w:r>
      <w:r w:rsidR="00DA4653" w:rsidRPr="004134C1">
        <w:rPr>
          <w:noProof/>
          <w:lang w:val="en-US"/>
        </w:rPr>
        <w:t>13</w:t>
      </w:r>
      <w:r w:rsidRPr="004134C1">
        <w:rPr>
          <w:lang w:val="en-US"/>
        </w:rPr>
        <w:fldChar w:fldCharType="end"/>
      </w:r>
      <w:r w:rsidRPr="004134C1">
        <w:rPr>
          <w:lang w:val="en-US"/>
        </w:rPr>
        <w:t xml:space="preserve"> Aktivitetsdiagram av applikasjonen</w:t>
      </w:r>
      <w:r w:rsidRPr="004134C1">
        <w:rPr>
          <w:lang w:val="en-US"/>
        </w:rPr>
        <w:br/>
        <w:t>(activityDiagram.drawio)</w:t>
      </w:r>
      <w:bookmarkEnd w:id="59"/>
    </w:p>
    <w:p w14:paraId="0815DDE2" w14:textId="4305A412" w:rsidR="00F831AF" w:rsidRPr="004134C1" w:rsidRDefault="00EE7D35" w:rsidP="00F831AF">
      <w:pPr>
        <w:rPr>
          <w:lang w:val="en-US"/>
        </w:rPr>
      </w:pPr>
      <w:r w:rsidRPr="004134C1">
        <w:rPr>
          <w:lang w:val="en-US"/>
        </w:rPr>
        <w:t xml:space="preserve">Brukergrensesnittet ble </w:t>
      </w:r>
      <w:r w:rsidR="005A73D0" w:rsidRPr="004134C1">
        <w:rPr>
          <w:lang w:val="en-US"/>
        </w:rPr>
        <w:t>implementert ved hjelp av en GenericScreen-klasse</w:t>
      </w:r>
      <w:r w:rsidR="00AD1C4F" w:rsidRPr="004134C1">
        <w:rPr>
          <w:lang w:val="en-US"/>
        </w:rPr>
        <w:t>, som er en superklasse for alle skjermene</w:t>
      </w:r>
      <w:r w:rsidR="005A73D0" w:rsidRPr="004134C1">
        <w:rPr>
          <w:lang w:val="en-US"/>
        </w:rPr>
        <w:t xml:space="preserve">. Dette er en abstrakt </w:t>
      </w:r>
      <w:r w:rsidR="00A96CBB" w:rsidRPr="004134C1">
        <w:rPr>
          <w:lang w:val="en-US"/>
        </w:rPr>
        <w:t>subklasse av JavaFX sin Scene-klasse, og den inneholder</w:t>
      </w:r>
      <w:r w:rsidR="00583F5B" w:rsidRPr="004134C1">
        <w:rPr>
          <w:lang w:val="en-US"/>
        </w:rPr>
        <w:t xml:space="preserve"> </w:t>
      </w:r>
      <w:r w:rsidR="005A73D0" w:rsidRPr="004134C1">
        <w:rPr>
          <w:lang w:val="en-US"/>
        </w:rPr>
        <w:t>følgende:</w:t>
      </w:r>
    </w:p>
    <w:p w14:paraId="6B776C63" w14:textId="2F7639FA" w:rsidR="00830FC8" w:rsidRPr="004134C1" w:rsidRDefault="00830FC8" w:rsidP="00830FC8">
      <w:pPr>
        <w:pStyle w:val="ListParagraph"/>
        <w:numPr>
          <w:ilvl w:val="0"/>
          <w:numId w:val="29"/>
        </w:numPr>
        <w:rPr>
          <w:lang w:val="en-US"/>
        </w:rPr>
      </w:pPr>
      <w:r w:rsidRPr="004134C1">
        <w:rPr>
          <w:lang w:val="en-US"/>
        </w:rPr>
        <w:t xml:space="preserve">initializeNoder(): En funksjon som gjør ingenting, men som blir kalt før makeRoot(), og kan implementeres av andre </w:t>
      </w:r>
      <w:r w:rsidR="00AD1C4F" w:rsidRPr="004134C1">
        <w:rPr>
          <w:lang w:val="en-US"/>
        </w:rPr>
        <w:t>subklasser</w:t>
      </w:r>
      <w:r w:rsidR="007154EE" w:rsidRPr="004134C1">
        <w:rPr>
          <w:lang w:val="en-US"/>
        </w:rPr>
        <w:t>.</w:t>
      </w:r>
    </w:p>
    <w:p w14:paraId="621F3C19" w14:textId="4198EEC6" w:rsidR="00830FC8" w:rsidRPr="004134C1" w:rsidRDefault="00583F5B" w:rsidP="00830FC8">
      <w:pPr>
        <w:pStyle w:val="ListParagraph"/>
        <w:numPr>
          <w:ilvl w:val="0"/>
          <w:numId w:val="28"/>
        </w:numPr>
        <w:rPr>
          <w:lang w:val="en-US"/>
        </w:rPr>
      </w:pPr>
      <w:r w:rsidRPr="004134C1">
        <w:rPr>
          <w:lang w:val="en-US"/>
        </w:rPr>
        <w:t>makeRoot(): En abstrakt funksjon som lager root-noden til scenen</w:t>
      </w:r>
      <w:r w:rsidR="005F2FAD" w:rsidRPr="004134C1">
        <w:rPr>
          <w:lang w:val="en-US"/>
        </w:rPr>
        <w:t>.</w:t>
      </w:r>
    </w:p>
    <w:p w14:paraId="776366B0" w14:textId="3E82C837" w:rsidR="00504E99" w:rsidRPr="004134C1" w:rsidRDefault="00504E99" w:rsidP="00830FC8">
      <w:pPr>
        <w:pStyle w:val="ListParagraph"/>
        <w:numPr>
          <w:ilvl w:val="0"/>
          <w:numId w:val="28"/>
        </w:numPr>
        <w:rPr>
          <w:lang w:val="en-US"/>
        </w:rPr>
      </w:pPr>
      <w:r w:rsidRPr="004134C1">
        <w:rPr>
          <w:lang w:val="en-US"/>
        </w:rPr>
        <w:t>setDefaultState(): En funksjon som blir kalt rett før skjermen blir vist i applikasjonsvinduet.</w:t>
      </w:r>
    </w:p>
    <w:p w14:paraId="1E06A70B" w14:textId="0BDA60D0" w:rsidR="0033772D" w:rsidRPr="004134C1" w:rsidRDefault="0033772D" w:rsidP="00830FC8">
      <w:pPr>
        <w:pStyle w:val="ListParagraph"/>
        <w:numPr>
          <w:ilvl w:val="0"/>
          <w:numId w:val="28"/>
        </w:numPr>
        <w:rPr>
          <w:lang w:val="en-US"/>
        </w:rPr>
      </w:pPr>
      <w:r w:rsidRPr="004134C1">
        <w:rPr>
          <w:lang w:val="en-US"/>
        </w:rPr>
        <w:t>updateSize(): Transformerer root-noden til å passe på skjermen. Endrer ikke den definerte størrelsen på root-noden, slik at innhold inni den blir beholdt på samme relative plass.</w:t>
      </w:r>
    </w:p>
    <w:p w14:paraId="05ECC2B9" w14:textId="77777777" w:rsidR="009742F5" w:rsidRPr="004134C1" w:rsidRDefault="009742F5" w:rsidP="009742F5">
      <w:pPr>
        <w:rPr>
          <w:lang w:val="en-US"/>
        </w:rPr>
      </w:pPr>
    </w:p>
    <w:p w14:paraId="181FB399" w14:textId="33ABAC2F" w:rsidR="009742F5" w:rsidRPr="004134C1" w:rsidRDefault="009742F5" w:rsidP="009742F5">
      <w:pPr>
        <w:rPr>
          <w:lang w:val="en-US"/>
        </w:rPr>
      </w:pPr>
      <w:r w:rsidRPr="004134C1">
        <w:rPr>
          <w:lang w:val="en-US"/>
        </w:rPr>
        <w:t>I tillegg er alle kontrollere subklasser av en GenericController-klasse, som har en changeScreen()-metode for å endre den nåværende skjermen til en annen</w:t>
      </w:r>
      <w:r w:rsidR="003161FC" w:rsidRPr="004134C1">
        <w:rPr>
          <w:lang w:val="en-US"/>
        </w:rPr>
        <w:t>.</w:t>
      </w:r>
    </w:p>
    <w:p w14:paraId="186326DE" w14:textId="77777777" w:rsidR="00F85A08" w:rsidRPr="004134C1" w:rsidRDefault="00F85A08" w:rsidP="00FA69EA">
      <w:pPr>
        <w:pStyle w:val="Heading1"/>
        <w:rPr>
          <w:lang w:val="en-US"/>
        </w:rPr>
      </w:pPr>
      <w:bookmarkStart w:id="60" w:name="_Toc135722761"/>
      <w:r w:rsidRPr="004134C1">
        <w:rPr>
          <w:lang w:val="en-US"/>
        </w:rPr>
        <w:lastRenderedPageBreak/>
        <w:t>Testing</w:t>
      </w:r>
      <w:bookmarkEnd w:id="60"/>
    </w:p>
    <w:p w14:paraId="4A529438" w14:textId="3ED06909" w:rsidR="000B0C07" w:rsidRPr="004134C1" w:rsidRDefault="00C430C9" w:rsidP="000B0C07">
      <w:pPr>
        <w:pStyle w:val="BodyText"/>
        <w:rPr>
          <w:lang w:val="en-US"/>
        </w:rPr>
      </w:pPr>
      <w:r w:rsidRPr="004134C1">
        <w:rPr>
          <w:lang w:val="en-US"/>
        </w:rPr>
        <w:t>Testing er hovedsakelig gjort ved hjelp av enhetstesting for modellen til applikasjonen, mens resten er manuelt testet ved å sjekke om det «gir mening»</w:t>
      </w:r>
      <w:r w:rsidR="001A47DD" w:rsidRPr="004134C1">
        <w:rPr>
          <w:lang w:val="en-US"/>
        </w:rPr>
        <w:t>.</w:t>
      </w:r>
      <w:r w:rsidR="00C04458" w:rsidRPr="004134C1">
        <w:rPr>
          <w:lang w:val="en-US"/>
        </w:rPr>
        <w:t xml:space="preserve"> Det testes ikke om applikasjonen kan laste inn filer, men det testes om tolkning av simulerte filer fungerer.</w:t>
      </w:r>
    </w:p>
    <w:p w14:paraId="356C7EB8" w14:textId="3F98BC31" w:rsidR="006A35A5" w:rsidRPr="004134C1" w:rsidRDefault="00B538D7" w:rsidP="000B0C07">
      <w:pPr>
        <w:pStyle w:val="BodyText"/>
        <w:rPr>
          <w:lang w:val="en-US"/>
        </w:rPr>
      </w:pPr>
      <w:r w:rsidRPr="004134C1">
        <w:rPr>
          <w:lang w:val="en-US"/>
        </w:rPr>
        <w:t>Applikasjonen har ikke blitt brukertestet av brukere som ikke har vært involvert i utviklingen</w:t>
      </w:r>
      <w:r w:rsidR="000E3AFE" w:rsidRPr="004134C1">
        <w:rPr>
          <w:lang w:val="en-US"/>
        </w:rPr>
        <w:t xml:space="preserve">. </w:t>
      </w:r>
      <w:r w:rsidR="00381AD9" w:rsidRPr="004134C1">
        <w:rPr>
          <w:lang w:val="en-US"/>
        </w:rPr>
        <w:t xml:space="preserve">Dette er </w:t>
      </w:r>
      <w:r w:rsidR="00F51AB2" w:rsidRPr="004134C1">
        <w:rPr>
          <w:lang w:val="en-US"/>
        </w:rPr>
        <w:t>hovedsakelig</w:t>
      </w:r>
      <w:r w:rsidR="00381AD9" w:rsidRPr="004134C1">
        <w:rPr>
          <w:lang w:val="en-US"/>
        </w:rPr>
        <w:t xml:space="preserve"> på grunn </w:t>
      </w:r>
      <w:r w:rsidR="00CB5AB6" w:rsidRPr="004134C1">
        <w:rPr>
          <w:lang w:val="en-US"/>
        </w:rPr>
        <w:t xml:space="preserve">av </w:t>
      </w:r>
      <w:r w:rsidR="003B6A6F" w:rsidRPr="004134C1">
        <w:rPr>
          <w:lang w:val="en-US"/>
        </w:rPr>
        <w:t>tidspress mot slutten</w:t>
      </w:r>
      <w:r w:rsidR="00F51AB2" w:rsidRPr="004134C1">
        <w:rPr>
          <w:lang w:val="en-US"/>
        </w:rPr>
        <w:t>, ettersom det ikke ble særlig mye tid igjen til brukertesting.</w:t>
      </w:r>
    </w:p>
    <w:p w14:paraId="1BA396DB" w14:textId="2EDCE823" w:rsidR="00E740D5" w:rsidRPr="004134C1" w:rsidRDefault="00F85A08" w:rsidP="00E740D5">
      <w:pPr>
        <w:pStyle w:val="Heading1"/>
        <w:rPr>
          <w:lang w:val="en-US"/>
        </w:rPr>
      </w:pPr>
      <w:bookmarkStart w:id="61" w:name="_Toc135722762"/>
      <w:r w:rsidRPr="004134C1">
        <w:rPr>
          <w:lang w:val="en-US"/>
        </w:rPr>
        <w:t>Utrulling til sluttbruker (deployment)</w:t>
      </w:r>
      <w:bookmarkEnd w:id="61"/>
    </w:p>
    <w:p w14:paraId="113D7BC1" w14:textId="64DE986D" w:rsidR="00E740D5" w:rsidRPr="004134C1" w:rsidRDefault="00F51AB2" w:rsidP="00E740D5">
      <w:pPr>
        <w:pStyle w:val="BodyText"/>
        <w:rPr>
          <w:lang w:val="en-US"/>
        </w:rPr>
      </w:pPr>
      <w:r w:rsidRPr="004134C1">
        <w:rPr>
          <w:lang w:val="en-US"/>
        </w:rPr>
        <w:t>Applikasjon</w:t>
      </w:r>
      <w:r w:rsidR="00E7380A" w:rsidRPr="004134C1">
        <w:rPr>
          <w:lang w:val="en-US"/>
        </w:rPr>
        <w:t>en</w:t>
      </w:r>
      <w:r w:rsidR="00E47915" w:rsidRPr="004134C1">
        <w:rPr>
          <w:lang w:val="en-US"/>
        </w:rPr>
        <w:t xml:space="preserve"> gjøres tilgjengelig for sluttbruker ved at det lages en desktop-applikasjon</w:t>
      </w:r>
      <w:r w:rsidR="00B82957" w:rsidRPr="004134C1">
        <w:rPr>
          <w:lang w:val="en-US"/>
        </w:rPr>
        <w:t xml:space="preserve">, og den </w:t>
      </w:r>
      <w:r w:rsidR="00E7380A" w:rsidRPr="004134C1">
        <w:rPr>
          <w:lang w:val="en-US"/>
        </w:rPr>
        <w:t>kan bygges med «</w:t>
      </w:r>
      <w:r w:rsidR="007C6EA8" w:rsidRPr="004134C1">
        <w:rPr>
          <w:lang w:val="en-US"/>
        </w:rPr>
        <w:t>mvn</w:t>
      </w:r>
      <w:r w:rsidR="00E7380A" w:rsidRPr="004134C1">
        <w:rPr>
          <w:lang w:val="en-US"/>
        </w:rPr>
        <w:t xml:space="preserve"> clean package»</w:t>
      </w:r>
      <w:r w:rsidR="007C6EA8" w:rsidRPr="004134C1">
        <w:rPr>
          <w:lang w:val="en-US"/>
        </w:rPr>
        <w:t>, og kan bygges</w:t>
      </w:r>
      <w:r w:rsidR="005046DE" w:rsidRPr="004134C1">
        <w:rPr>
          <w:lang w:val="en-US"/>
        </w:rPr>
        <w:t xml:space="preserve"> med</w:t>
      </w:r>
      <w:r w:rsidR="007C6EA8" w:rsidRPr="004134C1">
        <w:rPr>
          <w:lang w:val="en-US"/>
        </w:rPr>
        <w:t xml:space="preserve"> «mvn javafx:run».</w:t>
      </w:r>
      <w:r w:rsidR="005046DE" w:rsidRPr="004134C1">
        <w:rPr>
          <w:lang w:val="en-US"/>
        </w:rPr>
        <w:t xml:space="preserve"> </w:t>
      </w:r>
      <w:r w:rsidR="00DF25E9" w:rsidRPr="004134C1">
        <w:rPr>
          <w:lang w:val="en-US"/>
        </w:rPr>
        <w:t>Applikasjonen</w:t>
      </w:r>
      <w:r w:rsidR="00B32D59" w:rsidRPr="004134C1">
        <w:rPr>
          <w:lang w:val="en-US"/>
        </w:rPr>
        <w:t xml:space="preserve"> oppfyller alle </w:t>
      </w:r>
      <w:r w:rsidR="00E837B0" w:rsidRPr="004134C1">
        <w:rPr>
          <w:lang w:val="en-US"/>
        </w:rPr>
        <w:t>spesifiserte krav som er stilt</w:t>
      </w:r>
      <w:r w:rsidR="00B32D59" w:rsidRPr="004134C1">
        <w:rPr>
          <w:lang w:val="en-US"/>
        </w:rPr>
        <w:t xml:space="preserve"> til </w:t>
      </w:r>
      <w:r w:rsidR="002B2711" w:rsidRPr="004134C1">
        <w:rPr>
          <w:lang w:val="en-US"/>
        </w:rPr>
        <w:t>bygging &amp; kjøring.</w:t>
      </w:r>
    </w:p>
    <w:p w14:paraId="28B7FC32" w14:textId="4C9392AE" w:rsidR="008B469C" w:rsidRPr="004134C1" w:rsidRDefault="00E837B0" w:rsidP="000D101E">
      <w:pPr>
        <w:pStyle w:val="BodyText"/>
        <w:rPr>
          <w:lang w:val="en-US"/>
        </w:rPr>
      </w:pPr>
      <w:r w:rsidRPr="004134C1">
        <w:rPr>
          <w:lang w:val="en-US"/>
        </w:rPr>
        <w:t>Applikasjonen krever at brukeren må velge en historie å spille, noe som ikke er inkludert i applikasjonen. Brukeren må derfor lage en historie selv for å spille, eller skaffe en historie fra andre eksterne kilder.</w:t>
      </w:r>
      <w:r w:rsidR="00744133" w:rsidRPr="004134C1">
        <w:rPr>
          <w:lang w:val="en-US"/>
        </w:rPr>
        <w:t xml:space="preserve"> </w:t>
      </w:r>
      <w:r w:rsidR="00B61426" w:rsidRPr="004134C1">
        <w:rPr>
          <w:lang w:val="en-US"/>
        </w:rPr>
        <w:t>Applikasjonen er laget slik ettersom det enkelt lar brukere lage &amp; dele egne historier med hverandre.</w:t>
      </w:r>
      <w:r w:rsidR="004A0333" w:rsidRPr="004134C1">
        <w:rPr>
          <w:lang w:val="en-US"/>
        </w:rPr>
        <w:t xml:space="preserve"> Historier må deles direkte mellom brukere, ettersom det ikke er satt opp servere for opp- og nedlastning av historier. Dette er hovedsakelig på grunn av at det går utenfor kravspesifikasjonen til applikasjonen.</w:t>
      </w:r>
      <w:bookmarkEnd w:id="18"/>
      <w:bookmarkEnd w:id="19"/>
      <w:bookmarkEnd w:id="20"/>
    </w:p>
    <w:p w14:paraId="74E07AB8" w14:textId="531005B6" w:rsidR="000551FF" w:rsidRPr="004134C1" w:rsidRDefault="00F85A08" w:rsidP="000551FF">
      <w:pPr>
        <w:pStyle w:val="Heading1"/>
        <w:rPr>
          <w:lang w:val="en-US"/>
        </w:rPr>
      </w:pPr>
      <w:bookmarkStart w:id="62" w:name="_Toc135722763"/>
      <w:r w:rsidRPr="004134C1">
        <w:rPr>
          <w:lang w:val="en-US"/>
        </w:rPr>
        <w:t>Drøfting</w:t>
      </w:r>
      <w:bookmarkEnd w:id="62"/>
    </w:p>
    <w:p w14:paraId="63621CF6" w14:textId="332CFE84" w:rsidR="00CC054C" w:rsidRPr="004134C1" w:rsidRDefault="00CC054C" w:rsidP="00CC054C">
      <w:pPr>
        <w:pStyle w:val="BodyText"/>
        <w:rPr>
          <w:lang w:val="en-US"/>
        </w:rPr>
      </w:pPr>
      <w:r w:rsidRPr="004134C1">
        <w:rPr>
          <w:lang w:val="en-US"/>
        </w:rPr>
        <w:t>Oppgaven ble til slutt fullført, men med ganske mye tidspress mot slutten. Dette førte til at diverse planlagte funksjoner ikke ble implementert, som for eksempel mulighet til å bruke gull til å kjøpe og selge gjenstander, mulighet for kritiske treff ved angrep, og så videre.</w:t>
      </w:r>
      <w:r w:rsidR="0065074C" w:rsidRPr="004134C1">
        <w:rPr>
          <w:lang w:val="en-US"/>
        </w:rPr>
        <w:t xml:space="preserve"> </w:t>
      </w:r>
      <w:r w:rsidR="00823B1D" w:rsidRPr="004134C1">
        <w:rPr>
          <w:lang w:val="en-US"/>
        </w:rPr>
        <w:t>Problemet med tidspress mot slutten ble derimot lagt merke til tidlig nok til å forhindre problematiske mangler, og den endelige applikasjonen ble ganske så ferdigstilt, med robust kode, god kodestil &amp; gode designprinsipper.</w:t>
      </w:r>
      <w:r w:rsidR="00A82AD1" w:rsidRPr="004134C1">
        <w:rPr>
          <w:lang w:val="en-US"/>
        </w:rPr>
        <w:t xml:space="preserve"> Selv om alle idéene til applikasjonen ikke ble implementert, endte de funksjonene som faktisk ble implementert opp med å bli implementert på en god måte med god kvalitet.</w:t>
      </w:r>
    </w:p>
    <w:p w14:paraId="0DCC016F" w14:textId="5D1DD592" w:rsidR="005E5A9A" w:rsidRPr="004134C1" w:rsidRDefault="00C04CDD" w:rsidP="002A360D">
      <w:pPr>
        <w:pStyle w:val="BodyText"/>
        <w:rPr>
          <w:lang w:val="en-US"/>
        </w:rPr>
      </w:pPr>
      <w:r w:rsidRPr="004134C1">
        <w:rPr>
          <w:lang w:val="en-US"/>
        </w:rPr>
        <w:t>Hovedkildene til koden er Objects First With Java</w:t>
      </w:r>
      <w:r w:rsidRPr="004134C1">
        <w:rPr>
          <w:lang w:val="en-US"/>
        </w:rPr>
        <w:fldChar w:fldCharType="begin"/>
      </w:r>
      <w:r w:rsidRPr="004134C1">
        <w:rPr>
          <w:lang w:val="en-US"/>
        </w:rPr>
        <w:instrText xml:space="preserve"> REF _Ref135685881 \r \h </w:instrText>
      </w:r>
      <w:r w:rsidRPr="004134C1">
        <w:rPr>
          <w:lang w:val="en-US"/>
        </w:rPr>
      </w:r>
      <w:r w:rsidRPr="004134C1">
        <w:rPr>
          <w:lang w:val="en-US"/>
        </w:rPr>
        <w:fldChar w:fldCharType="separate"/>
      </w:r>
      <w:r w:rsidR="00DA4653" w:rsidRPr="004134C1">
        <w:rPr>
          <w:lang w:val="en-US"/>
        </w:rPr>
        <w:t>[1]</w:t>
      </w:r>
      <w:r w:rsidRPr="004134C1">
        <w:rPr>
          <w:lang w:val="en-US"/>
        </w:rPr>
        <w:fldChar w:fldCharType="end"/>
      </w:r>
      <w:r w:rsidR="009017C7" w:rsidRPr="004134C1">
        <w:rPr>
          <w:lang w:val="en-US"/>
        </w:rPr>
        <w:t xml:space="preserve">, </w:t>
      </w:r>
      <w:r w:rsidR="005B6B70" w:rsidRPr="004134C1">
        <w:rPr>
          <w:lang w:val="en-US"/>
        </w:rPr>
        <w:t>undervisningstimer</w:t>
      </w:r>
      <w:r w:rsidR="005B6B70" w:rsidRPr="004134C1">
        <w:rPr>
          <w:lang w:val="en-US"/>
        </w:rPr>
        <w:fldChar w:fldCharType="begin"/>
      </w:r>
      <w:r w:rsidR="005B6B70" w:rsidRPr="004134C1">
        <w:rPr>
          <w:lang w:val="en-US"/>
        </w:rPr>
        <w:instrText xml:space="preserve"> REF _Ref135686202 \r \h </w:instrText>
      </w:r>
      <w:r w:rsidR="005B6B70" w:rsidRPr="004134C1">
        <w:rPr>
          <w:lang w:val="en-US"/>
        </w:rPr>
      </w:r>
      <w:r w:rsidR="005B6B70" w:rsidRPr="004134C1">
        <w:rPr>
          <w:lang w:val="en-US"/>
        </w:rPr>
        <w:fldChar w:fldCharType="separate"/>
      </w:r>
      <w:r w:rsidR="00DA4653" w:rsidRPr="004134C1">
        <w:rPr>
          <w:lang w:val="en-US"/>
        </w:rPr>
        <w:t>[2]</w:t>
      </w:r>
      <w:r w:rsidR="005B6B70" w:rsidRPr="004134C1">
        <w:rPr>
          <w:lang w:val="en-US"/>
        </w:rPr>
        <w:fldChar w:fldCharType="end"/>
      </w:r>
      <w:r w:rsidR="009017C7" w:rsidRPr="004134C1">
        <w:rPr>
          <w:lang w:val="en-US"/>
        </w:rPr>
        <w:t xml:space="preserve"> &amp; offisiell </w:t>
      </w:r>
      <w:r w:rsidR="007D3C14" w:rsidRPr="004134C1">
        <w:rPr>
          <w:lang w:val="en-US"/>
        </w:rPr>
        <w:t>J</w:t>
      </w:r>
      <w:r w:rsidR="009017C7" w:rsidRPr="004134C1">
        <w:rPr>
          <w:lang w:val="en-US"/>
        </w:rPr>
        <w:t>ava</w:t>
      </w:r>
      <w:r w:rsidR="007D3C14" w:rsidRPr="004134C1">
        <w:rPr>
          <w:lang w:val="en-US"/>
        </w:rPr>
        <w:t>d</w:t>
      </w:r>
      <w:r w:rsidR="009017C7" w:rsidRPr="004134C1">
        <w:rPr>
          <w:lang w:val="en-US"/>
        </w:rPr>
        <w:t>oc</w:t>
      </w:r>
      <w:r w:rsidR="002A360D" w:rsidRPr="004134C1">
        <w:rPr>
          <w:lang w:val="en-US"/>
        </w:rPr>
        <w:fldChar w:fldCharType="begin"/>
      </w:r>
      <w:r w:rsidR="002A360D" w:rsidRPr="004134C1">
        <w:rPr>
          <w:lang w:val="en-US"/>
        </w:rPr>
        <w:instrText xml:space="preserve"> REF _Ref135686898 \r \h </w:instrText>
      </w:r>
      <w:r w:rsidR="002A360D" w:rsidRPr="004134C1">
        <w:rPr>
          <w:lang w:val="en-US"/>
        </w:rPr>
      </w:r>
      <w:r w:rsidR="002A360D" w:rsidRPr="004134C1">
        <w:rPr>
          <w:lang w:val="en-US"/>
        </w:rPr>
        <w:fldChar w:fldCharType="separate"/>
      </w:r>
      <w:r w:rsidR="00DA4653" w:rsidRPr="004134C1">
        <w:rPr>
          <w:lang w:val="en-US"/>
        </w:rPr>
        <w:t>[3]</w:t>
      </w:r>
      <w:r w:rsidR="002A360D" w:rsidRPr="004134C1">
        <w:rPr>
          <w:lang w:val="en-US"/>
        </w:rPr>
        <w:fldChar w:fldCharType="end"/>
      </w:r>
      <w:r w:rsidR="002A360D" w:rsidRPr="004134C1">
        <w:rPr>
          <w:lang w:val="en-US"/>
        </w:rPr>
        <w:t>. Disse kildene</w:t>
      </w:r>
      <w:r w:rsidR="005E5A9A" w:rsidRPr="004134C1">
        <w:rPr>
          <w:lang w:val="en-US"/>
        </w:rPr>
        <w:t xml:space="preserve"> er pålitelige, og andre diverse kilder som er brukt til å løse mer spesifikke problemer har blitt sjekket at de stemmer overens med relevante prinsipper beskrevet i hovedkildene.</w:t>
      </w:r>
      <w:r w:rsidR="007D3C14" w:rsidRPr="004134C1">
        <w:rPr>
          <w:lang w:val="en-US"/>
        </w:rPr>
        <w:t xml:space="preserve"> Hovedkildene har stemt ganske godt overens med hverandre, </w:t>
      </w:r>
      <w:r w:rsidR="00C04D4A" w:rsidRPr="004134C1">
        <w:rPr>
          <w:lang w:val="en-US"/>
        </w:rPr>
        <w:t>men resten av kildene har noen ganger avviket fra det hovedkildene sier. I disse har kildene blitt utnyttet til en viss grad, men korrigert slik at de stemmer overens med hovedkildene, som i gjengjeld bidrar til god &amp; robust kodekvalitet.</w:t>
      </w:r>
    </w:p>
    <w:p w14:paraId="75BCD2BD" w14:textId="77777777" w:rsidR="00E33459" w:rsidRPr="004134C1" w:rsidRDefault="00E33459">
      <w:pPr>
        <w:rPr>
          <w:rFonts w:ascii="Arial" w:hAnsi="Arial" w:cs="Arial"/>
          <w:b/>
          <w:bCs/>
          <w:smallCaps/>
          <w:kern w:val="32"/>
          <w:sz w:val="32"/>
          <w:szCs w:val="32"/>
          <w:lang w:val="en-US"/>
        </w:rPr>
      </w:pPr>
      <w:r w:rsidRPr="004134C1">
        <w:rPr>
          <w:lang w:val="en-US"/>
        </w:rPr>
        <w:br w:type="page"/>
      </w:r>
    </w:p>
    <w:p w14:paraId="2378BC4A" w14:textId="0ADDB030" w:rsidR="00FA69EA" w:rsidRPr="004134C1" w:rsidRDefault="00FA69EA" w:rsidP="00FA69EA">
      <w:pPr>
        <w:pStyle w:val="Heading1"/>
        <w:rPr>
          <w:lang w:val="en-US"/>
        </w:rPr>
      </w:pPr>
      <w:bookmarkStart w:id="63" w:name="_Toc135722764"/>
      <w:r w:rsidRPr="004134C1">
        <w:rPr>
          <w:lang w:val="en-US"/>
        </w:rPr>
        <w:lastRenderedPageBreak/>
        <w:t>KONKLUSJON - ERFARING</w:t>
      </w:r>
      <w:bookmarkEnd w:id="63"/>
    </w:p>
    <w:p w14:paraId="01627B30" w14:textId="156429E1" w:rsidR="00686E2F" w:rsidRPr="004134C1" w:rsidRDefault="00631C92" w:rsidP="00631C92">
      <w:pPr>
        <w:rPr>
          <w:lang w:val="en-US"/>
        </w:rPr>
      </w:pPr>
      <w:r w:rsidRPr="004134C1">
        <w:rPr>
          <w:lang w:val="en-US"/>
        </w:rPr>
        <w:t xml:space="preserve">Utviklingen av applikasjonen startet greit, og </w:t>
      </w:r>
      <w:r w:rsidR="00373845" w:rsidRPr="004134C1">
        <w:rPr>
          <w:lang w:val="en-US"/>
        </w:rPr>
        <w:t xml:space="preserve">den ble utviklet kontinuerlig gjennom hele utviklingsperioden. </w:t>
      </w:r>
      <w:r w:rsidR="00FB7023" w:rsidRPr="004134C1">
        <w:rPr>
          <w:lang w:val="en-US"/>
        </w:rPr>
        <w:t>Effektiviteten</w:t>
      </w:r>
      <w:r w:rsidR="00373845" w:rsidRPr="004134C1">
        <w:rPr>
          <w:lang w:val="en-US"/>
        </w:rPr>
        <w:t xml:space="preserve"> på selve arbeidet gikk derimot litt nedover mot slutten av prosjektet, noe som hovedsakelig skyldes manglende arbeidslyst, som igjen skyldes min mors død mot slutten av prosjektet. </w:t>
      </w:r>
      <w:r w:rsidR="00A667B1" w:rsidRPr="004134C1">
        <w:rPr>
          <w:lang w:val="en-US"/>
        </w:rPr>
        <w:t xml:space="preserve">Min mor døde relativt brått i slutten av </w:t>
      </w:r>
      <w:r w:rsidR="004766FE" w:rsidRPr="004134C1">
        <w:rPr>
          <w:lang w:val="en-US"/>
        </w:rPr>
        <w:t>april</w:t>
      </w:r>
      <w:r w:rsidR="00A667B1" w:rsidRPr="004134C1">
        <w:rPr>
          <w:lang w:val="en-US"/>
        </w:rPr>
        <w:t>, noe som i stor grad påvirket motivasjonen til å jobbe på mappeoppgaven, og gjorde</w:t>
      </w:r>
      <w:r w:rsidR="00811AB5" w:rsidRPr="004134C1">
        <w:rPr>
          <w:lang w:val="en-US"/>
        </w:rPr>
        <w:t xml:space="preserve"> at</w:t>
      </w:r>
      <w:r w:rsidR="00A667B1" w:rsidRPr="004134C1">
        <w:rPr>
          <w:lang w:val="en-US"/>
        </w:rPr>
        <w:t xml:space="preserve"> en del ønsket funksjonalitet ikke ble lagt til på grunn av </w:t>
      </w:r>
      <w:r w:rsidR="00811AB5" w:rsidRPr="004134C1">
        <w:rPr>
          <w:lang w:val="en-US"/>
        </w:rPr>
        <w:t>dårlig tid.</w:t>
      </w:r>
      <w:r w:rsidR="004766FE" w:rsidRPr="004134C1">
        <w:rPr>
          <w:lang w:val="en-US"/>
        </w:rPr>
        <w:t xml:space="preserve"> Om jeg kunne ha begynt oppgaven på nytt uten at dette hadde skjedd, tror jeg at jeg kunne ha fått til mer enn jeg endte opp med å få til nå.</w:t>
      </w:r>
    </w:p>
    <w:p w14:paraId="3369C367" w14:textId="77777777" w:rsidR="00575593" w:rsidRPr="004134C1" w:rsidRDefault="00575593" w:rsidP="00631C92">
      <w:pPr>
        <w:rPr>
          <w:lang w:val="en-US"/>
        </w:rPr>
      </w:pPr>
    </w:p>
    <w:p w14:paraId="61C982C1" w14:textId="78BB3890" w:rsidR="00575593" w:rsidRPr="004134C1" w:rsidRDefault="00F64A12" w:rsidP="00631C92">
      <w:pPr>
        <w:rPr>
          <w:lang w:val="en-US"/>
        </w:rPr>
      </w:pPr>
      <w:r w:rsidRPr="004134C1">
        <w:rPr>
          <w:lang w:val="en-US"/>
        </w:rPr>
        <w:t>Når det er sagt, så realiserer den endelige applikasjonen hele kravspesifikasjonen</w:t>
      </w:r>
      <w:r w:rsidR="005A46A1" w:rsidRPr="004134C1">
        <w:rPr>
          <w:lang w:val="en-US"/>
        </w:rPr>
        <w:t xml:space="preserve"> til MVP</w:t>
      </w:r>
      <w:r w:rsidR="00FB7023" w:rsidRPr="004134C1">
        <w:rPr>
          <w:lang w:val="en-US"/>
        </w:rPr>
        <w:t xml:space="preserve">, og det som ble gjort fikk godt kvalitet </w:t>
      </w:r>
      <w:r w:rsidR="009C7D75" w:rsidRPr="004134C1">
        <w:rPr>
          <w:lang w:val="en-US"/>
        </w:rPr>
        <w:t>til slutt.</w:t>
      </w:r>
      <w:r w:rsidR="008168B6" w:rsidRPr="004134C1">
        <w:rPr>
          <w:lang w:val="en-US"/>
        </w:rPr>
        <w:t xml:space="preserve"> I noen tilfeller tok det derimot noen runder med refaktorering før kvaliteten kom på plass, som igjen påvirket kvantiteten med funksjonalitet som ble lagt til. Kvalitet ble derimot prioritert over kvantitet, slik at spilleren ikke møter på uventede begrensninger på grunn av dårlig spagetti-kode.</w:t>
      </w:r>
    </w:p>
    <w:p w14:paraId="612D7166" w14:textId="77777777" w:rsidR="00515C05" w:rsidRPr="004134C1" w:rsidRDefault="00515C05" w:rsidP="00631C92">
      <w:pPr>
        <w:rPr>
          <w:lang w:val="en-US"/>
        </w:rPr>
      </w:pPr>
    </w:p>
    <w:p w14:paraId="4E7EFCF6" w14:textId="69503FDE" w:rsidR="00515C05" w:rsidRPr="004134C1" w:rsidRDefault="00D90443" w:rsidP="00631C92">
      <w:pPr>
        <w:rPr>
          <w:lang w:val="en-US"/>
        </w:rPr>
      </w:pPr>
      <w:r w:rsidRPr="004134C1">
        <w:rPr>
          <w:lang w:val="en-US"/>
        </w:rPr>
        <w:t xml:space="preserve">Spillet har derimot noen uvanlige begrensninger, men disse kommer fra bugs i JavaFX-biblioteket, og </w:t>
      </w:r>
      <w:r w:rsidR="00DA4653" w:rsidRPr="004134C1">
        <w:rPr>
          <w:lang w:val="en-US"/>
        </w:rPr>
        <w:t xml:space="preserve">ikke </w:t>
      </w:r>
      <w:r w:rsidRPr="004134C1">
        <w:rPr>
          <w:lang w:val="en-US"/>
        </w:rPr>
        <w:t>koden som har blitt skrevet som en del av mappevurderingen. Disse er som følger:</w:t>
      </w:r>
    </w:p>
    <w:p w14:paraId="2D3D2CF8" w14:textId="302029DB" w:rsidR="00D90443" w:rsidRPr="004134C1" w:rsidRDefault="00D90443" w:rsidP="00D90443">
      <w:pPr>
        <w:pStyle w:val="ListParagraph"/>
        <w:numPr>
          <w:ilvl w:val="0"/>
          <w:numId w:val="30"/>
        </w:numPr>
        <w:rPr>
          <w:lang w:val="en-US"/>
        </w:rPr>
      </w:pPr>
      <w:r w:rsidRPr="004134C1">
        <w:rPr>
          <w:lang w:val="en-US"/>
        </w:rPr>
        <w:t>ScrollPane oppdaterer ikke størrelsen på riktig måte når scrollbars vises, og scrollbar policy er satt som «as-needed»</w:t>
      </w:r>
      <w:r w:rsidRPr="004134C1">
        <w:rPr>
          <w:lang w:val="en-US"/>
        </w:rPr>
        <w:fldChar w:fldCharType="begin"/>
      </w:r>
      <w:r w:rsidRPr="004134C1">
        <w:rPr>
          <w:lang w:val="en-US"/>
        </w:rPr>
        <w:instrText xml:space="preserve"> REF _Ref135710186 \n \h </w:instrText>
      </w:r>
      <w:r w:rsidRPr="004134C1">
        <w:rPr>
          <w:lang w:val="en-US"/>
        </w:rPr>
      </w:r>
      <w:r w:rsidRPr="004134C1">
        <w:rPr>
          <w:lang w:val="en-US"/>
        </w:rPr>
        <w:fldChar w:fldCharType="separate"/>
      </w:r>
      <w:r w:rsidR="00DA4653" w:rsidRPr="004134C1">
        <w:rPr>
          <w:lang w:val="en-US"/>
        </w:rPr>
        <w:t>[8]</w:t>
      </w:r>
      <w:r w:rsidRPr="004134C1">
        <w:rPr>
          <w:lang w:val="en-US"/>
        </w:rPr>
        <w:fldChar w:fldCharType="end"/>
      </w:r>
    </w:p>
    <w:p w14:paraId="639A5B63" w14:textId="5CAC57FD" w:rsidR="00D90443" w:rsidRPr="004134C1" w:rsidRDefault="00D90443" w:rsidP="00D90443">
      <w:pPr>
        <w:pStyle w:val="ListParagraph"/>
        <w:numPr>
          <w:ilvl w:val="0"/>
          <w:numId w:val="30"/>
        </w:numPr>
        <w:rPr>
          <w:lang w:val="en-US"/>
        </w:rPr>
      </w:pPr>
      <w:r w:rsidRPr="004134C1">
        <w:rPr>
          <w:lang w:val="en-US"/>
        </w:rPr>
        <w:t xml:space="preserve">Endring av scene i fullscreen </w:t>
      </w:r>
      <w:r w:rsidR="00DC3053" w:rsidRPr="004134C1">
        <w:rPr>
          <w:lang w:val="en-US"/>
        </w:rPr>
        <w:t>skrur av fullscreen</w:t>
      </w:r>
      <w:r w:rsidR="00DC3053" w:rsidRPr="004134C1">
        <w:rPr>
          <w:lang w:val="en-US"/>
        </w:rPr>
        <w:fldChar w:fldCharType="begin"/>
      </w:r>
      <w:r w:rsidR="00DC3053" w:rsidRPr="004134C1">
        <w:rPr>
          <w:lang w:val="en-US"/>
        </w:rPr>
        <w:instrText xml:space="preserve"> REF _Ref135710291 \n \h </w:instrText>
      </w:r>
      <w:r w:rsidR="00DC3053" w:rsidRPr="004134C1">
        <w:rPr>
          <w:lang w:val="en-US"/>
        </w:rPr>
      </w:r>
      <w:r w:rsidR="00DC3053" w:rsidRPr="004134C1">
        <w:rPr>
          <w:lang w:val="en-US"/>
        </w:rPr>
        <w:fldChar w:fldCharType="separate"/>
      </w:r>
      <w:r w:rsidR="00DA4653" w:rsidRPr="004134C1">
        <w:rPr>
          <w:lang w:val="en-US"/>
        </w:rPr>
        <w:t>[9]</w:t>
      </w:r>
      <w:r w:rsidR="00DC3053" w:rsidRPr="004134C1">
        <w:rPr>
          <w:lang w:val="en-US"/>
        </w:rPr>
        <w:fldChar w:fldCharType="end"/>
      </w:r>
      <w:r w:rsidR="00DC3053" w:rsidRPr="004134C1">
        <w:rPr>
          <w:lang w:val="en-US"/>
        </w:rPr>
        <w:t>. Dette er løst ved å gjøre vinduet fullscreen igjen med en gang etterpå, men det skaper merkbar «screen flickering»</w:t>
      </w:r>
    </w:p>
    <w:p w14:paraId="634C6EE0" w14:textId="11B2FBDD" w:rsidR="00BB4246" w:rsidRPr="004134C1" w:rsidRDefault="000C7E71" w:rsidP="00D90443">
      <w:pPr>
        <w:pStyle w:val="ListParagraph"/>
        <w:numPr>
          <w:ilvl w:val="0"/>
          <w:numId w:val="30"/>
        </w:numPr>
        <w:rPr>
          <w:lang w:val="en-US"/>
        </w:rPr>
      </w:pPr>
      <w:r w:rsidRPr="004134C1">
        <w:rPr>
          <w:lang w:val="en-US"/>
        </w:rPr>
        <w:t xml:space="preserve">Endring av scenestørrelse </w:t>
      </w:r>
      <w:r w:rsidR="00E00AED" w:rsidRPr="004134C1">
        <w:rPr>
          <w:lang w:val="en-US"/>
        </w:rPr>
        <w:t xml:space="preserve">tar ikke hensyn til Windows UI zoom </w:t>
      </w:r>
      <w:r w:rsidRPr="004134C1">
        <w:rPr>
          <w:lang w:val="en-US"/>
        </w:rPr>
        <w:t>rett etter at scenen har blitt satt som scenen til hovedskjermen</w:t>
      </w:r>
    </w:p>
    <w:p w14:paraId="4EFFDFC4" w14:textId="77777777" w:rsidR="00575593" w:rsidRPr="004134C1" w:rsidRDefault="00575593" w:rsidP="00631C92">
      <w:pPr>
        <w:rPr>
          <w:lang w:val="en-US"/>
        </w:rPr>
      </w:pPr>
    </w:p>
    <w:p w14:paraId="0C16D2AC" w14:textId="3B40661B" w:rsidR="00575593" w:rsidRPr="004134C1" w:rsidRDefault="00C22A7B" w:rsidP="00631C92">
      <w:pPr>
        <w:rPr>
          <w:lang w:val="en-US"/>
        </w:rPr>
      </w:pPr>
      <w:r w:rsidRPr="004134C1">
        <w:rPr>
          <w:lang w:val="en-US"/>
        </w:rPr>
        <w:t xml:space="preserve">For fremtidig arbeid så er ekstra funksjonalitet noe som definitivt bør bli videreutviklet. </w:t>
      </w:r>
      <w:r w:rsidR="000A4E64" w:rsidRPr="004134C1">
        <w:rPr>
          <w:lang w:val="en-US"/>
        </w:rPr>
        <w:t xml:space="preserve">Applikasjonen sliter litt med at spill fort blir kjedelige, og den ville nok neppe gjort det særlig bra på spillmarkedet i dag. Dette var for så vidt ikke et realistisk mål for denne mappeoppgaven, men hvor «gøy» spillet faktisk er bør definitivt tas i betraktning hvis det skal videreutvikles. </w:t>
      </w:r>
      <w:r w:rsidR="00134DDE" w:rsidRPr="004134C1">
        <w:rPr>
          <w:lang w:val="en-US"/>
        </w:rPr>
        <w:t>Ellers så vil en game editor med GUI gjøre det enklere for spillere å lage egne spill.</w:t>
      </w:r>
    </w:p>
    <w:p w14:paraId="47564132" w14:textId="67ED8A6E" w:rsidR="008B469C" w:rsidRPr="004134C1" w:rsidRDefault="008B469C">
      <w:pPr>
        <w:rPr>
          <w:rFonts w:ascii="Arial" w:hAnsi="Arial" w:cs="Arial"/>
          <w:b/>
          <w:bCs/>
          <w:smallCaps/>
          <w:kern w:val="32"/>
          <w:sz w:val="32"/>
          <w:szCs w:val="32"/>
          <w:lang w:val="en-US"/>
        </w:rPr>
      </w:pPr>
      <w:bookmarkStart w:id="64" w:name="_Ref125373716"/>
      <w:bookmarkStart w:id="65" w:name="_Ref125373727"/>
      <w:bookmarkStart w:id="66" w:name="_Ref125373734"/>
      <w:bookmarkStart w:id="67" w:name="_Ref125373740"/>
    </w:p>
    <w:p w14:paraId="1B505A5B" w14:textId="32D8EF04" w:rsidR="00FA69EA" w:rsidRPr="004134C1" w:rsidRDefault="00FA69EA" w:rsidP="00FA69EA">
      <w:pPr>
        <w:pStyle w:val="Heading1"/>
        <w:rPr>
          <w:lang w:val="en-US"/>
        </w:rPr>
      </w:pPr>
      <w:bookmarkStart w:id="68" w:name="_Toc135722765"/>
      <w:r w:rsidRPr="004134C1">
        <w:rPr>
          <w:lang w:val="en-US"/>
        </w:rPr>
        <w:t>REFERANSER</w:t>
      </w:r>
      <w:bookmarkEnd w:id="64"/>
      <w:bookmarkEnd w:id="65"/>
      <w:bookmarkEnd w:id="66"/>
      <w:bookmarkEnd w:id="67"/>
      <w:bookmarkEnd w:id="68"/>
    </w:p>
    <w:p w14:paraId="6276347C" w14:textId="77777777" w:rsidR="00FA69EA" w:rsidRPr="004134C1" w:rsidRDefault="00FA69EA" w:rsidP="00FA69EA">
      <w:pPr>
        <w:pStyle w:val="BodyText"/>
        <w:rPr>
          <w:lang w:val="en-US"/>
        </w:rPr>
      </w:pPr>
    </w:p>
    <w:p w14:paraId="6BC852CF" w14:textId="7A75D950" w:rsidR="00753D26" w:rsidRPr="004134C1" w:rsidRDefault="00626AB5" w:rsidP="00753D26">
      <w:pPr>
        <w:pStyle w:val="References"/>
        <w:rPr>
          <w:lang w:val="en-US"/>
        </w:rPr>
      </w:pPr>
      <w:bookmarkStart w:id="69" w:name="_Ref135685881"/>
      <w:r w:rsidRPr="004134C1">
        <w:rPr>
          <w:lang w:val="en-US"/>
        </w:rPr>
        <w:t xml:space="preserve">”Objects First With Java”, </w:t>
      </w:r>
      <w:r w:rsidR="00355D69" w:rsidRPr="004134C1">
        <w:rPr>
          <w:lang w:val="en-US"/>
        </w:rPr>
        <w:t>Sixth</w:t>
      </w:r>
      <w:r w:rsidRPr="004134C1">
        <w:rPr>
          <w:lang w:val="en-US"/>
        </w:rPr>
        <w:t xml:space="preserve"> edition, av Barnes og Kölling. ISBN</w:t>
      </w:r>
      <w:bookmarkEnd w:id="69"/>
      <w:r w:rsidR="00C04CDD" w:rsidRPr="004134C1">
        <w:rPr>
          <w:lang w:val="en-US"/>
        </w:rPr>
        <w:t xml:space="preserve"> </w:t>
      </w:r>
      <w:r w:rsidR="00C04CDD" w:rsidRPr="004134C1">
        <w:rPr>
          <w:rStyle w:val="small"/>
          <w:lang w:val="en-US"/>
        </w:rPr>
        <w:t>978-1-292-15904-1</w:t>
      </w:r>
    </w:p>
    <w:p w14:paraId="7F1DC043" w14:textId="70EFC672" w:rsidR="00626AB5" w:rsidRPr="004134C1" w:rsidRDefault="00DE3753" w:rsidP="00753D26">
      <w:pPr>
        <w:pStyle w:val="References"/>
        <w:rPr>
          <w:lang w:val="en-US"/>
        </w:rPr>
      </w:pPr>
      <w:bookmarkStart w:id="70" w:name="_Ref135686202"/>
      <w:r w:rsidRPr="004134C1">
        <w:rPr>
          <w:lang w:val="en-US"/>
        </w:rPr>
        <w:t>Undervisningstimer m/Arne Styve</w:t>
      </w:r>
      <w:r w:rsidR="00450D59" w:rsidRPr="004134C1">
        <w:rPr>
          <w:lang w:val="en-US"/>
        </w:rPr>
        <w:t>, Dataingeniør Ålesund, vår 2023</w:t>
      </w:r>
      <w:bookmarkEnd w:id="70"/>
    </w:p>
    <w:p w14:paraId="726CF3BF" w14:textId="7B63FBFA" w:rsidR="00694871" w:rsidRPr="004134C1" w:rsidRDefault="00694871" w:rsidP="00753D26">
      <w:pPr>
        <w:pStyle w:val="References"/>
        <w:rPr>
          <w:lang w:val="en-US"/>
        </w:rPr>
      </w:pPr>
      <w:hyperlink r:id="rId25" w:history="1">
        <w:bookmarkStart w:id="71" w:name="_Ref135686898"/>
        <w:r w:rsidRPr="004134C1">
          <w:rPr>
            <w:rStyle w:val="Hyperlink"/>
            <w:lang w:val="en-US"/>
          </w:rPr>
          <w:t>https://docs.oracle.com/javase/8/docs/api/</w:t>
        </w:r>
        <w:bookmarkEnd w:id="71"/>
      </w:hyperlink>
    </w:p>
    <w:p w14:paraId="3365CE4A" w14:textId="6BD20093" w:rsidR="00626AB5" w:rsidRPr="004134C1" w:rsidRDefault="005B6B70" w:rsidP="00753D26">
      <w:pPr>
        <w:pStyle w:val="References"/>
        <w:rPr>
          <w:lang w:val="en-US"/>
        </w:rPr>
      </w:pPr>
      <w:hyperlink r:id="rId26" w:history="1">
        <w:r w:rsidRPr="004134C1">
          <w:rPr>
            <w:rStyle w:val="Hyperlink"/>
            <w:lang w:val="en-US"/>
          </w:rPr>
          <w:t>https://www.stackoverflow.com/</w:t>
        </w:r>
      </w:hyperlink>
    </w:p>
    <w:p w14:paraId="1BD66058" w14:textId="7FC6C0F2" w:rsidR="00694871" w:rsidRPr="004134C1" w:rsidRDefault="00694871" w:rsidP="00753D26">
      <w:pPr>
        <w:pStyle w:val="References"/>
        <w:rPr>
          <w:lang w:val="en-US"/>
        </w:rPr>
      </w:pPr>
      <w:hyperlink r:id="rId27" w:history="1">
        <w:bookmarkStart w:id="72" w:name="_Ref135710202"/>
        <w:r w:rsidRPr="004134C1">
          <w:rPr>
            <w:rStyle w:val="Hyperlink"/>
            <w:lang w:val="en-US"/>
          </w:rPr>
          <w:t>https://www.w3schools.com/</w:t>
        </w:r>
        <w:bookmarkEnd w:id="72"/>
      </w:hyperlink>
    </w:p>
    <w:p w14:paraId="59D0D732" w14:textId="6E5C561F" w:rsidR="0045505C" w:rsidRPr="004134C1" w:rsidRDefault="0045505C" w:rsidP="00753D26">
      <w:pPr>
        <w:pStyle w:val="References"/>
        <w:rPr>
          <w:lang w:val="en-US"/>
        </w:rPr>
      </w:pPr>
      <w:hyperlink r:id="rId28" w:history="1">
        <w:r w:rsidRPr="004134C1">
          <w:rPr>
            <w:rStyle w:val="Hyperlink"/>
            <w:lang w:val="en-US"/>
          </w:rPr>
          <w:t>https://www.baeldung.com/</w:t>
        </w:r>
      </w:hyperlink>
    </w:p>
    <w:p w14:paraId="70F2E766" w14:textId="77777777" w:rsidR="00D32508" w:rsidRPr="004134C1" w:rsidRDefault="0045505C" w:rsidP="00D32508">
      <w:pPr>
        <w:pStyle w:val="References"/>
        <w:rPr>
          <w:lang w:val="en-US"/>
        </w:rPr>
      </w:pPr>
      <w:hyperlink r:id="rId29" w:history="1">
        <w:r w:rsidRPr="004134C1">
          <w:rPr>
            <w:rStyle w:val="Hyperlink"/>
            <w:lang w:val="en-US"/>
          </w:rPr>
          <w:t>https://www.geeksforgeeks.org/</w:t>
        </w:r>
      </w:hyperlink>
    </w:p>
    <w:p w14:paraId="56564F3C" w14:textId="0125745E" w:rsidR="00D32508" w:rsidRPr="004134C1" w:rsidRDefault="00480696" w:rsidP="00D32508">
      <w:pPr>
        <w:pStyle w:val="References"/>
        <w:rPr>
          <w:lang w:val="en-US"/>
        </w:rPr>
      </w:pPr>
      <w:bookmarkStart w:id="73" w:name="_Ref135710186"/>
      <w:r w:rsidRPr="004134C1">
        <w:rPr>
          <w:lang w:val="en-US"/>
        </w:rPr>
        <w:t xml:space="preserve">(JDK-8199934) ScrollPane: horizontal scrollBar hides content, </w:t>
      </w:r>
      <w:hyperlink r:id="rId30" w:history="1">
        <w:r w:rsidRPr="004134C1">
          <w:rPr>
            <w:rStyle w:val="Hyperlink"/>
            <w:lang w:val="en-US"/>
          </w:rPr>
          <w:t>https://bugs.openjdk.org/browse/JDK-8199934</w:t>
        </w:r>
      </w:hyperlink>
      <w:bookmarkEnd w:id="73"/>
    </w:p>
    <w:p w14:paraId="77E32AF0" w14:textId="62E1CE7E" w:rsidR="004B1B21" w:rsidRPr="004134C1" w:rsidRDefault="00D32508" w:rsidP="004B1B21">
      <w:pPr>
        <w:pStyle w:val="References"/>
        <w:rPr>
          <w:lang w:val="en-US"/>
        </w:rPr>
      </w:pPr>
      <w:bookmarkStart w:id="74" w:name="_Ref135710291"/>
      <w:r w:rsidRPr="004134C1">
        <w:rPr>
          <w:lang w:val="en-US"/>
        </w:rPr>
        <w:t xml:space="preserve">(JDK-8089209) Replacing scene in stage switches off fullscreen mode, </w:t>
      </w:r>
      <w:hyperlink r:id="rId31" w:history="1">
        <w:r w:rsidRPr="004134C1">
          <w:rPr>
            <w:rStyle w:val="Hyperlink"/>
            <w:lang w:val="en-US"/>
          </w:rPr>
          <w:t>https://bugs.openjdk.org/browse/JDK-8089209</w:t>
        </w:r>
      </w:hyperlink>
      <w:bookmarkEnd w:id="74"/>
    </w:p>
    <w:p w14:paraId="7CF3C38C" w14:textId="502A1A3E" w:rsidR="00EA60E3" w:rsidRPr="004134C1" w:rsidRDefault="00EA60E3" w:rsidP="00EA60E3">
      <w:pPr>
        <w:pStyle w:val="Heading1"/>
        <w:rPr>
          <w:lang w:val="en-US"/>
        </w:rPr>
      </w:pPr>
      <w:bookmarkStart w:id="75" w:name="_Toc135722766"/>
      <w:r w:rsidRPr="004134C1">
        <w:rPr>
          <w:lang w:val="en-US"/>
        </w:rPr>
        <w:lastRenderedPageBreak/>
        <w:t>Vedlegg</w:t>
      </w:r>
      <w:bookmarkEnd w:id="75"/>
    </w:p>
    <w:p w14:paraId="68E97A25" w14:textId="6F0E3DA5" w:rsidR="00365391" w:rsidRPr="004134C1" w:rsidRDefault="0064201E" w:rsidP="004C7C16">
      <w:pPr>
        <w:pStyle w:val="Heading2"/>
        <w:rPr>
          <w:lang w:val="en-US"/>
        </w:rPr>
      </w:pPr>
      <w:r w:rsidRPr="004134C1">
        <w:rPr>
          <w:lang w:val="en-US"/>
        </w:rPr>
        <w:t xml:space="preserve"> </w:t>
      </w:r>
      <w:bookmarkStart w:id="76" w:name="_Toc135722767"/>
      <w:r w:rsidRPr="004134C1">
        <w:rPr>
          <w:lang w:val="en-US"/>
        </w:rPr>
        <w:t>Brukerveiledning</w:t>
      </w:r>
      <w:bookmarkEnd w:id="76"/>
    </w:p>
    <w:p w14:paraId="490FDA65" w14:textId="02398E2C" w:rsidR="00F24F6B" w:rsidRPr="004134C1" w:rsidRDefault="006B7677" w:rsidP="00F24F6B">
      <w:pPr>
        <w:pStyle w:val="BodyText"/>
        <w:rPr>
          <w:lang w:val="en-US"/>
        </w:rPr>
      </w:pPr>
      <w:r w:rsidRPr="004134C1">
        <w:rPr>
          <w:lang w:val="en-US"/>
        </w:rPr>
        <w:t xml:space="preserve">For å </w:t>
      </w:r>
      <w:r w:rsidR="00CA1F24" w:rsidRPr="004134C1">
        <w:rPr>
          <w:lang w:val="en-US"/>
        </w:rPr>
        <w:t>starte</w:t>
      </w:r>
      <w:r w:rsidRPr="004134C1">
        <w:rPr>
          <w:lang w:val="en-US"/>
        </w:rPr>
        <w:t xml:space="preserve"> et spill:</w:t>
      </w:r>
    </w:p>
    <w:p w14:paraId="1E1CD0B0" w14:textId="5364B3C2" w:rsidR="006B7677" w:rsidRPr="004134C1" w:rsidRDefault="00617BF7" w:rsidP="00F942D0">
      <w:pPr>
        <w:pStyle w:val="BodyText"/>
        <w:numPr>
          <w:ilvl w:val="0"/>
          <w:numId w:val="31"/>
        </w:numPr>
        <w:rPr>
          <w:lang w:val="en-US"/>
        </w:rPr>
      </w:pPr>
      <w:r w:rsidRPr="004134C1">
        <w:rPr>
          <w:lang w:val="en-US"/>
        </w:rPr>
        <w:t>Play Game</w:t>
      </w:r>
      <w:r w:rsidR="006B7677" w:rsidRPr="004134C1">
        <w:rPr>
          <w:lang w:val="en-US"/>
        </w:rPr>
        <w:t xml:space="preserve"> -&gt; </w:t>
      </w:r>
      <w:r w:rsidRPr="004134C1">
        <w:rPr>
          <w:lang w:val="en-US"/>
        </w:rPr>
        <w:t>New Game</w:t>
      </w:r>
    </w:p>
    <w:p w14:paraId="67CAF899" w14:textId="460B8836" w:rsidR="00F942D0" w:rsidRPr="004134C1" w:rsidRDefault="007065A9" w:rsidP="00F942D0">
      <w:pPr>
        <w:pStyle w:val="BodyText"/>
        <w:numPr>
          <w:ilvl w:val="0"/>
          <w:numId w:val="31"/>
        </w:numPr>
        <w:rPr>
          <w:lang w:val="en-US"/>
        </w:rPr>
      </w:pPr>
      <w:r w:rsidRPr="004134C1">
        <w:rPr>
          <w:lang w:val="en-US"/>
        </w:rPr>
        <w:t>Skriv inn navn</w:t>
      </w:r>
    </w:p>
    <w:p w14:paraId="06BF3D26" w14:textId="544B7833" w:rsidR="007065A9" w:rsidRPr="004134C1" w:rsidRDefault="007065A9" w:rsidP="00F942D0">
      <w:pPr>
        <w:pStyle w:val="BodyText"/>
        <w:numPr>
          <w:ilvl w:val="0"/>
          <w:numId w:val="31"/>
        </w:numPr>
        <w:rPr>
          <w:lang w:val="en-US"/>
        </w:rPr>
      </w:pPr>
      <w:r w:rsidRPr="004134C1">
        <w:rPr>
          <w:lang w:val="en-US"/>
        </w:rPr>
        <w:t xml:space="preserve">Velg et spill. </w:t>
      </w:r>
      <w:r w:rsidR="00936597" w:rsidRPr="004134C1">
        <w:rPr>
          <w:lang w:val="en-US"/>
        </w:rPr>
        <w:t xml:space="preserve">Et spill er definert som en mappe som inneholder «game.info». </w:t>
      </w:r>
      <w:r w:rsidR="002A3F1C" w:rsidRPr="004134C1">
        <w:rPr>
          <w:lang w:val="en-US"/>
        </w:rPr>
        <w:t>Referer til «gameFileStructure.md</w:t>
      </w:r>
      <w:r w:rsidR="00683DBC" w:rsidRPr="004134C1">
        <w:rPr>
          <w:lang w:val="en-US"/>
        </w:rPr>
        <w:t xml:space="preserve">» </w:t>
      </w:r>
      <w:r w:rsidR="006F167D" w:rsidRPr="004134C1">
        <w:rPr>
          <w:lang w:val="en-US"/>
        </w:rPr>
        <w:t>for hvordan et spill er bygd opp, og hvordan man lager ett.</w:t>
      </w:r>
    </w:p>
    <w:p w14:paraId="41E3CA7F" w14:textId="2936E148" w:rsidR="004A5D60" w:rsidRPr="004134C1" w:rsidRDefault="004A5D60" w:rsidP="00F942D0">
      <w:pPr>
        <w:pStyle w:val="BodyText"/>
        <w:numPr>
          <w:ilvl w:val="0"/>
          <w:numId w:val="31"/>
        </w:numPr>
        <w:rPr>
          <w:lang w:val="en-US"/>
        </w:rPr>
      </w:pPr>
      <w:r w:rsidRPr="004134C1">
        <w:rPr>
          <w:lang w:val="en-US"/>
        </w:rPr>
        <w:t>Next</w:t>
      </w:r>
    </w:p>
    <w:p w14:paraId="334BD287" w14:textId="279CB5C5" w:rsidR="004A5D60" w:rsidRPr="004134C1" w:rsidRDefault="004A5D60" w:rsidP="00F942D0">
      <w:pPr>
        <w:pStyle w:val="BodyText"/>
        <w:numPr>
          <w:ilvl w:val="0"/>
          <w:numId w:val="31"/>
        </w:numPr>
        <w:rPr>
          <w:lang w:val="en-US"/>
        </w:rPr>
      </w:pPr>
      <w:r w:rsidRPr="004134C1">
        <w:rPr>
          <w:lang w:val="en-US"/>
        </w:rPr>
        <w:t>Velg vanskelighetsgrad</w:t>
      </w:r>
    </w:p>
    <w:p w14:paraId="17BC64AF" w14:textId="4F4A4551" w:rsidR="004A5D60" w:rsidRPr="004134C1" w:rsidRDefault="004A5D60" w:rsidP="00F942D0">
      <w:pPr>
        <w:pStyle w:val="BodyText"/>
        <w:numPr>
          <w:ilvl w:val="0"/>
          <w:numId w:val="31"/>
        </w:numPr>
        <w:rPr>
          <w:lang w:val="en-US"/>
        </w:rPr>
      </w:pPr>
      <w:r w:rsidRPr="004134C1">
        <w:rPr>
          <w:lang w:val="en-US"/>
        </w:rPr>
        <w:t>Play</w:t>
      </w:r>
    </w:p>
    <w:p w14:paraId="434D5BFD" w14:textId="38414815" w:rsidR="00CA1F24" w:rsidRPr="004134C1" w:rsidRDefault="00CA1F24" w:rsidP="00CA1F24">
      <w:pPr>
        <w:pStyle w:val="BodyText"/>
        <w:rPr>
          <w:lang w:val="en-US"/>
        </w:rPr>
      </w:pPr>
      <w:r w:rsidRPr="004134C1">
        <w:rPr>
          <w:lang w:val="en-US"/>
        </w:rPr>
        <w:t>I spillet:</w:t>
      </w:r>
    </w:p>
    <w:p w14:paraId="62EA7284" w14:textId="6976B09E" w:rsidR="00CA1F24" w:rsidRPr="004134C1" w:rsidRDefault="00506918" w:rsidP="00CA1F24">
      <w:pPr>
        <w:pStyle w:val="BodyText"/>
        <w:numPr>
          <w:ilvl w:val="0"/>
          <w:numId w:val="32"/>
        </w:numPr>
        <w:rPr>
          <w:lang w:val="en-US"/>
        </w:rPr>
      </w:pPr>
      <w:r w:rsidRPr="004134C1">
        <w:rPr>
          <w:lang w:val="en-US"/>
        </w:rPr>
        <w:t>Angrip &amp; drep fiender for gull, poeng og kule gjenstander</w:t>
      </w:r>
    </w:p>
    <w:p w14:paraId="35ED4ABB" w14:textId="61692A63" w:rsidR="00506918" w:rsidRPr="004134C1" w:rsidRDefault="00E86059" w:rsidP="00CA1F24">
      <w:pPr>
        <w:pStyle w:val="BodyText"/>
        <w:numPr>
          <w:ilvl w:val="0"/>
          <w:numId w:val="32"/>
        </w:numPr>
        <w:rPr>
          <w:lang w:val="en-US"/>
        </w:rPr>
      </w:pPr>
      <w:r w:rsidRPr="004134C1">
        <w:rPr>
          <w:lang w:val="en-US"/>
        </w:rPr>
        <w:t>Beveg deg i rundt for å oppdage nye områder</w:t>
      </w:r>
    </w:p>
    <w:p w14:paraId="073B0CD4" w14:textId="306F1F76" w:rsidR="00E86059" w:rsidRPr="004134C1" w:rsidRDefault="00E86059" w:rsidP="00E86059">
      <w:pPr>
        <w:pStyle w:val="BodyText"/>
        <w:numPr>
          <w:ilvl w:val="1"/>
          <w:numId w:val="32"/>
        </w:numPr>
        <w:rPr>
          <w:lang w:val="en-US"/>
        </w:rPr>
      </w:pPr>
      <w:r w:rsidRPr="004134C1">
        <w:rPr>
          <w:lang w:val="en-US"/>
        </w:rPr>
        <w:t>Fiender kan hindre deg fra å bevege deg, vær forsiktig</w:t>
      </w:r>
    </w:p>
    <w:p w14:paraId="7BA2B582" w14:textId="7679A70D" w:rsidR="00800F84" w:rsidRPr="004134C1" w:rsidRDefault="00E86059" w:rsidP="00800F84">
      <w:pPr>
        <w:pStyle w:val="BodyText"/>
        <w:numPr>
          <w:ilvl w:val="0"/>
          <w:numId w:val="32"/>
        </w:numPr>
        <w:rPr>
          <w:lang w:val="en-US"/>
        </w:rPr>
      </w:pPr>
      <w:r w:rsidRPr="004134C1">
        <w:rPr>
          <w:lang w:val="en-US"/>
        </w:rPr>
        <w:t>Oppnå alle målene for å vinne</w:t>
      </w:r>
    </w:p>
    <w:p w14:paraId="1770323A" w14:textId="214C2366" w:rsidR="00800F84" w:rsidRPr="004134C1" w:rsidRDefault="00800F84" w:rsidP="00800F84">
      <w:pPr>
        <w:pStyle w:val="Heading2"/>
        <w:rPr>
          <w:lang w:val="en-US"/>
        </w:rPr>
      </w:pPr>
      <w:r w:rsidRPr="004134C1">
        <w:rPr>
          <w:lang w:val="en-US"/>
        </w:rPr>
        <w:t xml:space="preserve"> </w:t>
      </w:r>
      <w:bookmarkStart w:id="77" w:name="_Toc135722768"/>
      <w:r w:rsidRPr="004134C1">
        <w:rPr>
          <w:lang w:val="en-US"/>
        </w:rPr>
        <w:t>gameFileStructure.md</w:t>
      </w:r>
      <w:bookmarkEnd w:id="77"/>
    </w:p>
    <w:p w14:paraId="173D6CF2" w14:textId="4C6FC354" w:rsidR="00800F84" w:rsidRPr="004134C1" w:rsidRDefault="001A4F09" w:rsidP="00800F84">
      <w:pPr>
        <w:pStyle w:val="BodyText"/>
        <w:rPr>
          <w:lang w:val="en-US"/>
        </w:rPr>
      </w:pPr>
      <w:r w:rsidRPr="004134C1">
        <w:rPr>
          <w:lang w:val="en-US"/>
        </w:rPr>
        <w:t>Denne fila er i Markdown-format</w:t>
      </w:r>
      <w:r w:rsidR="00641C1A" w:rsidRPr="004134C1">
        <w:rPr>
          <w:lang w:val="en-US"/>
        </w:rPr>
        <w:t xml:space="preserve">. Den ligger også i </w:t>
      </w:r>
      <w:r w:rsidR="00771C8A" w:rsidRPr="004134C1">
        <w:rPr>
          <w:lang w:val="en-US"/>
        </w:rPr>
        <w:t>Github</w:t>
      </w:r>
      <w:r w:rsidR="00641C1A" w:rsidRPr="004134C1">
        <w:rPr>
          <w:lang w:val="en-US"/>
        </w:rPr>
        <w:t>-repositoriet</w:t>
      </w:r>
    </w:p>
    <w:p w14:paraId="624849AA" w14:textId="77777777" w:rsidR="00800F84" w:rsidRPr="004134C1" w:rsidRDefault="00800F84" w:rsidP="00800F84">
      <w:pPr>
        <w:pStyle w:val="HTMLPreformatted"/>
        <w:shd w:val="clear" w:color="auto" w:fill="2E221F"/>
        <w:rPr>
          <w:color w:val="F8F8F2"/>
          <w:lang w:val="en-US"/>
        </w:rPr>
      </w:pPr>
      <w:r w:rsidRPr="004134C1">
        <w:rPr>
          <w:color w:val="F8F8F2"/>
          <w:lang w:val="en-US"/>
        </w:rPr>
        <w:br/>
        <w:t>&lt;h1&gt;Game directory&lt;/h1&gt;</w:t>
      </w:r>
      <w:r w:rsidRPr="004134C1">
        <w:rPr>
          <w:color w:val="F8F8F2"/>
          <w:lang w:val="en-US"/>
        </w:rPr>
        <w:br/>
        <w:t>&lt;h3&gt;Must contain:&lt;/h3&gt;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gamedirectory/game.info</w:t>
      </w:r>
      <w:r w:rsidRPr="004134C1">
        <w:rPr>
          <w:color w:val="F8F8F2"/>
          <w:lang w:val="en-US"/>
        </w:rPr>
        <w:br/>
      </w:r>
      <w:r w:rsidRPr="004134C1">
        <w:rPr>
          <w:color w:val="FFAD46"/>
          <w:lang w:val="en-US"/>
        </w:rPr>
        <w:t xml:space="preserve">- </w:t>
      </w:r>
      <w:r w:rsidRPr="004134C1">
        <w:rPr>
          <w:color w:val="F8F8F2"/>
          <w:lang w:val="en-US"/>
        </w:rPr>
        <w:t>gamedirectory/*.difficulties</w:t>
      </w:r>
      <w:r w:rsidRPr="004134C1">
        <w:rPr>
          <w:color w:val="F8F8F2"/>
          <w:lang w:val="en-US"/>
        </w:rPr>
        <w:br/>
      </w:r>
      <w:r w:rsidRPr="004134C1">
        <w:rPr>
          <w:color w:val="FFAD46"/>
          <w:lang w:val="en-US"/>
        </w:rPr>
        <w:t xml:space="preserve">- </w:t>
      </w:r>
      <w:r w:rsidRPr="004134C1">
        <w:rPr>
          <w:color w:val="F8F8F2"/>
          <w:lang w:val="en-US"/>
        </w:rPr>
        <w:t>gamedirectory/*.goals</w:t>
      </w:r>
      <w:r w:rsidRPr="004134C1">
        <w:rPr>
          <w:color w:val="F8F8F2"/>
          <w:lang w:val="en-US"/>
        </w:rPr>
        <w:br/>
      </w:r>
      <w:r w:rsidRPr="004134C1">
        <w:rPr>
          <w:color w:val="FFAD46"/>
          <w:lang w:val="en-US"/>
        </w:rPr>
        <w:t xml:space="preserve">- </w:t>
      </w:r>
      <w:r w:rsidRPr="004134C1">
        <w:rPr>
          <w:color w:val="F8F8F2"/>
          <w:lang w:val="en-US"/>
        </w:rPr>
        <w:t>gamedirectory/*.paths</w:t>
      </w:r>
      <w:r w:rsidRPr="004134C1">
        <w:rPr>
          <w:color w:val="F8F8F2"/>
          <w:lang w:val="en-US"/>
        </w:rPr>
        <w:br/>
      </w:r>
      <w:r w:rsidRPr="004134C1">
        <w:rPr>
          <w:color w:val="FFAD46"/>
          <w:lang w:val="en-US"/>
        </w:rPr>
        <w:t xml:space="preserve">- </w:t>
      </w:r>
      <w:r w:rsidRPr="004134C1">
        <w:rPr>
          <w:color w:val="F8F8F2"/>
          <w:lang w:val="en-US"/>
        </w:rPr>
        <w:t>gamedirectory/*.player</w:t>
      </w:r>
      <w:r w:rsidRPr="004134C1">
        <w:rPr>
          <w:color w:val="F8F8F2"/>
          <w:lang w:val="en-US"/>
        </w:rPr>
        <w:br/>
      </w:r>
      <w:r w:rsidRPr="004134C1">
        <w:rPr>
          <w:color w:val="F8F8F2"/>
          <w:lang w:val="en-US"/>
        </w:rPr>
        <w:br/>
        <w:t>&lt;h3&gt;Can contain:&lt;/h3&gt;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gamedirectory/*.enemies</w:t>
      </w:r>
      <w:r w:rsidRPr="004134C1">
        <w:rPr>
          <w:color w:val="F8F8F2"/>
          <w:lang w:val="en-US"/>
        </w:rPr>
        <w:br/>
      </w:r>
      <w:r w:rsidRPr="004134C1">
        <w:rPr>
          <w:color w:val="FFAD46"/>
          <w:lang w:val="en-US"/>
        </w:rPr>
        <w:t xml:space="preserve">- </w:t>
      </w:r>
      <w:r w:rsidRPr="004134C1">
        <w:rPr>
          <w:color w:val="F8F8F2"/>
          <w:lang w:val="en-US"/>
        </w:rPr>
        <w:t>gamedirectory/*.items</w:t>
      </w:r>
      <w:r w:rsidRPr="004134C1">
        <w:rPr>
          <w:color w:val="F8F8F2"/>
          <w:lang w:val="en-US"/>
        </w:rPr>
        <w:br/>
      </w:r>
      <w:r w:rsidRPr="004134C1">
        <w:rPr>
          <w:color w:val="FFAD46"/>
          <w:lang w:val="en-US"/>
        </w:rPr>
        <w:t xml:space="preserve">- </w:t>
      </w:r>
      <w:r w:rsidRPr="004134C1">
        <w:rPr>
          <w:color w:val="F8F8F2"/>
          <w:lang w:val="en-US"/>
        </w:rPr>
        <w:t>gamedirectory/*.sprites</w:t>
      </w:r>
      <w:r w:rsidRPr="004134C1">
        <w:rPr>
          <w:color w:val="F8F8F2"/>
          <w:lang w:val="en-US"/>
        </w:rPr>
        <w:br/>
      </w:r>
      <w:r w:rsidRPr="004134C1">
        <w:rPr>
          <w:color w:val="FFAD46"/>
          <w:lang w:val="en-US"/>
        </w:rPr>
        <w:t xml:space="preserve">- </w:t>
      </w:r>
      <w:r w:rsidRPr="004134C1">
        <w:rPr>
          <w:color w:val="F8F8F2"/>
          <w:lang w:val="en-US"/>
        </w:rPr>
        <w:t>Image files</w:t>
      </w:r>
      <w:r w:rsidRPr="004134C1">
        <w:rPr>
          <w:color w:val="F8F8F2"/>
          <w:lang w:val="en-US"/>
        </w:rPr>
        <w:br/>
      </w:r>
      <w:r w:rsidRPr="004134C1">
        <w:rPr>
          <w:color w:val="F8F8F2"/>
          <w:lang w:val="en-US"/>
        </w:rPr>
        <w:br/>
        <w:t>&lt;h1&gt;game.info&lt;/h1&gt;</w:t>
      </w:r>
      <w:r w:rsidRPr="004134C1">
        <w:rPr>
          <w:color w:val="F8F8F2"/>
          <w:lang w:val="en-US"/>
        </w:rPr>
        <w:br/>
        <w:t>&lt;p&gt;Contains file paths of every file that's part of the game.&lt;br/&gt;</w:t>
      </w:r>
      <w:r w:rsidRPr="004134C1">
        <w:rPr>
          <w:color w:val="F8F8F2"/>
          <w:lang w:val="en-US"/>
        </w:rPr>
        <w:br/>
        <w:t>File paths are relative from the game directory&lt;/p&gt;</w:t>
      </w:r>
      <w:r w:rsidRPr="004134C1">
        <w:rPr>
          <w:color w:val="F8F8F2"/>
          <w:lang w:val="en-US"/>
        </w:rPr>
        <w:br/>
        <w:t>&lt;h3&gt;Must contain:&lt;/h3&gt;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(...).difficulties</w:t>
      </w:r>
      <w:r w:rsidRPr="004134C1">
        <w:rPr>
          <w:color w:val="F8F8F2"/>
          <w:lang w:val="en-US"/>
        </w:rPr>
        <w:br/>
      </w:r>
      <w:r w:rsidRPr="004134C1">
        <w:rPr>
          <w:color w:val="FFAD46"/>
          <w:lang w:val="en-US"/>
        </w:rPr>
        <w:t xml:space="preserve">- </w:t>
      </w:r>
      <w:r w:rsidRPr="004134C1">
        <w:rPr>
          <w:color w:val="F8F8F2"/>
          <w:lang w:val="en-US"/>
        </w:rPr>
        <w:t>(...).goals</w:t>
      </w:r>
      <w:r w:rsidRPr="004134C1">
        <w:rPr>
          <w:color w:val="F8F8F2"/>
          <w:lang w:val="en-US"/>
        </w:rPr>
        <w:br/>
      </w:r>
      <w:r w:rsidRPr="004134C1">
        <w:rPr>
          <w:color w:val="FFAD46"/>
          <w:lang w:val="en-US"/>
        </w:rPr>
        <w:t xml:space="preserve">- </w:t>
      </w:r>
      <w:r w:rsidRPr="004134C1">
        <w:rPr>
          <w:color w:val="F8F8F2"/>
          <w:lang w:val="en-US"/>
        </w:rPr>
        <w:t>(...).paths</w:t>
      </w:r>
      <w:r w:rsidRPr="004134C1">
        <w:rPr>
          <w:color w:val="F8F8F2"/>
          <w:lang w:val="en-US"/>
        </w:rPr>
        <w:br/>
      </w:r>
      <w:r w:rsidRPr="004134C1">
        <w:rPr>
          <w:color w:val="FFAD46"/>
          <w:lang w:val="en-US"/>
        </w:rPr>
        <w:t xml:space="preserve">- </w:t>
      </w:r>
      <w:r w:rsidRPr="004134C1">
        <w:rPr>
          <w:color w:val="F8F8F2"/>
          <w:lang w:val="en-US"/>
        </w:rPr>
        <w:t>(...).player</w:t>
      </w:r>
      <w:r w:rsidRPr="004134C1">
        <w:rPr>
          <w:color w:val="F8F8F2"/>
          <w:lang w:val="en-US"/>
        </w:rPr>
        <w:br/>
      </w:r>
      <w:r w:rsidRPr="004134C1">
        <w:rPr>
          <w:color w:val="F8F8F2"/>
          <w:lang w:val="en-US"/>
        </w:rPr>
        <w:br/>
        <w:t>&lt;h3&gt;Can contain:&lt;/h3&gt;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(...).enemies</w:t>
      </w:r>
      <w:r w:rsidRPr="004134C1">
        <w:rPr>
          <w:color w:val="F8F8F2"/>
          <w:lang w:val="en-US"/>
        </w:rPr>
        <w:br/>
      </w:r>
      <w:r w:rsidRPr="004134C1">
        <w:rPr>
          <w:color w:val="FFAD46"/>
          <w:lang w:val="en-US"/>
        </w:rPr>
        <w:t xml:space="preserve">- </w:t>
      </w:r>
      <w:r w:rsidRPr="004134C1">
        <w:rPr>
          <w:color w:val="F8F8F2"/>
          <w:lang w:val="en-US"/>
        </w:rPr>
        <w:t>(...).items</w:t>
      </w:r>
      <w:r w:rsidRPr="004134C1">
        <w:rPr>
          <w:color w:val="F8F8F2"/>
          <w:lang w:val="en-US"/>
        </w:rPr>
        <w:br/>
      </w:r>
      <w:r w:rsidRPr="004134C1">
        <w:rPr>
          <w:color w:val="FFAD46"/>
          <w:lang w:val="en-US"/>
        </w:rPr>
        <w:lastRenderedPageBreak/>
        <w:t xml:space="preserve">- </w:t>
      </w:r>
      <w:r w:rsidRPr="004134C1">
        <w:rPr>
          <w:color w:val="F8F8F2"/>
          <w:lang w:val="en-US"/>
        </w:rPr>
        <w:t>(...).sprites</w:t>
      </w:r>
      <w:r w:rsidRPr="004134C1">
        <w:rPr>
          <w:color w:val="F8F8F2"/>
          <w:lang w:val="en-US"/>
        </w:rPr>
        <w:br/>
      </w:r>
      <w:r w:rsidRPr="004134C1">
        <w:rPr>
          <w:color w:val="F8F8F2"/>
          <w:lang w:val="en-US"/>
        </w:rPr>
        <w:br/>
        <w:t>&lt;h1&gt;actions&lt;/h1&gt;</w:t>
      </w:r>
      <w:r w:rsidRPr="004134C1">
        <w:rPr>
          <w:color w:val="F8F8F2"/>
          <w:lang w:val="en-US"/>
        </w:rPr>
        <w:br/>
        <w:t>&lt;p&gt;Actions don't have their own file, but are defined within various other files for various reasons&lt;br/&gt;</w:t>
      </w:r>
      <w:r w:rsidRPr="004134C1">
        <w:rPr>
          <w:color w:val="F8F8F2"/>
          <w:lang w:val="en-US"/>
        </w:rPr>
        <w:br/>
        <w:t>Items can be referenced here by their name&lt;br/&gt;</w:t>
      </w:r>
      <w:r w:rsidRPr="004134C1">
        <w:rPr>
          <w:color w:val="F8F8F2"/>
          <w:lang w:val="en-US"/>
        </w:rPr>
        <w:br/>
        <w:t>There are 4 types of actions, each can be defined as follows:&lt;/p&gt;</w:t>
      </w:r>
      <w:r w:rsidRPr="004134C1">
        <w:rPr>
          <w:color w:val="F8F8F2"/>
          <w:lang w:val="en-US"/>
        </w:rPr>
        <w:br/>
        <w:t>- {Gold: [int]}</w:t>
      </w:r>
      <w:r w:rsidRPr="004134C1">
        <w:rPr>
          <w:color w:val="F8F8F2"/>
          <w:lang w:val="en-US"/>
        </w:rPr>
        <w:br/>
        <w:t>- {Health: [int]}</w:t>
      </w:r>
      <w:r w:rsidRPr="004134C1">
        <w:rPr>
          <w:color w:val="F8F8F2"/>
          <w:lang w:val="en-US"/>
        </w:rPr>
        <w:br/>
        <w:t>- {Inventory: [Item]}</w:t>
      </w:r>
      <w:r w:rsidRPr="004134C1">
        <w:rPr>
          <w:color w:val="F8F8F2"/>
          <w:lang w:val="en-US"/>
        </w:rPr>
        <w:br/>
        <w:t>- {Score: [int]}</w:t>
      </w:r>
      <w:r w:rsidRPr="004134C1">
        <w:rPr>
          <w:color w:val="F8F8F2"/>
          <w:lang w:val="en-US"/>
        </w:rPr>
        <w:br/>
      </w:r>
      <w:r w:rsidRPr="004134C1">
        <w:rPr>
          <w:color w:val="F8F8F2"/>
          <w:lang w:val="en-US"/>
        </w:rPr>
        <w:br/>
      </w:r>
      <w:r w:rsidRPr="004134C1">
        <w:rPr>
          <w:color w:val="F8F8F2"/>
          <w:lang w:val="en-US"/>
        </w:rPr>
        <w:br/>
        <w:t>&lt;h1&gt;difficulties&lt;/h1&gt;</w:t>
      </w:r>
      <w:r w:rsidRPr="004134C1">
        <w:rPr>
          <w:color w:val="F8F8F2"/>
          <w:lang w:val="en-US"/>
        </w:rPr>
        <w:br/>
        <w:t>&lt;p&gt;Contains a list of every difficulty in the game.&lt;br/&gt;</w:t>
      </w:r>
      <w:r w:rsidRPr="004134C1">
        <w:rPr>
          <w:color w:val="F8F8F2"/>
          <w:lang w:val="en-US"/>
        </w:rPr>
        <w:br/>
        <w:t>Difficulties are separated by each line, and can be any text string.&lt;br/&gt;</w:t>
      </w:r>
      <w:r w:rsidRPr="004134C1">
        <w:rPr>
          <w:color w:val="F8F8F2"/>
          <w:lang w:val="en-US"/>
        </w:rPr>
        <w:br/>
        <w:t>Blank lines are ignored.&lt;br/&gt;</w:t>
      </w:r>
      <w:r w:rsidRPr="004134C1">
        <w:rPr>
          <w:color w:val="F8F8F2"/>
          <w:lang w:val="en-US"/>
        </w:rPr>
        <w:br/>
        <w:t>Must have at least 1 difficulty.&lt;/p&gt;</w:t>
      </w:r>
      <w:r w:rsidRPr="004134C1">
        <w:rPr>
          <w:color w:val="F8F8F2"/>
          <w:lang w:val="en-US"/>
        </w:rPr>
        <w:br/>
      </w:r>
      <w:r w:rsidRPr="004134C1">
        <w:rPr>
          <w:color w:val="F8F8F2"/>
          <w:lang w:val="en-US"/>
        </w:rPr>
        <w:br/>
        <w:t>&lt;h1&gt;enemies&lt;/h1&gt;</w:t>
      </w:r>
      <w:r w:rsidRPr="004134C1">
        <w:rPr>
          <w:color w:val="F8F8F2"/>
          <w:lang w:val="en-US"/>
        </w:rPr>
        <w:br/>
        <w:t>&lt;p&gt;Contains a list of every enemy in the game.&lt;br/&gt;</w:t>
      </w:r>
      <w:r w:rsidRPr="004134C1">
        <w:rPr>
          <w:color w:val="F8F8F2"/>
          <w:lang w:val="en-US"/>
        </w:rPr>
        <w:br/>
        <w:t>Items can be referenced here by their name&lt;br/&gt;</w:t>
      </w:r>
      <w:r w:rsidRPr="004134C1">
        <w:rPr>
          <w:color w:val="F8F8F2"/>
          <w:lang w:val="en-US"/>
        </w:rPr>
        <w:br/>
        <w:t>Enemies are separated by a blank line, and are defined as follows:&lt;/p&gt;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!Enemy Name (Required)</w:t>
      </w:r>
      <w:r w:rsidRPr="004134C1">
        <w:rPr>
          <w:color w:val="F8F8F2"/>
          <w:lang w:val="en-US"/>
        </w:rPr>
        <w:br/>
      </w:r>
      <w:r w:rsidRPr="004134C1">
        <w:rPr>
          <w:color w:val="FFAD46"/>
          <w:lang w:val="en-US"/>
        </w:rPr>
        <w:t xml:space="preserve">- </w:t>
      </w:r>
      <w:r w:rsidRPr="004134C1">
        <w:rPr>
          <w:color w:val="F8F8F2"/>
          <w:lang w:val="en-US"/>
        </w:rPr>
        <w:t>-</w:t>
      </w:r>
      <w:r w:rsidRPr="004134C1">
        <w:rPr>
          <w:b/>
          <w:bCs/>
          <w:color w:val="96F3FD"/>
          <w:lang w:val="en-US"/>
        </w:rPr>
        <w:t xml:space="preserve">["Basic" | "Vampire"] </w:t>
      </w:r>
      <w:r w:rsidRPr="004134C1">
        <w:rPr>
          <w:color w:val="F8F8F2"/>
          <w:lang w:val="en-US"/>
        </w:rPr>
        <w:t>(Required, without quotes)</w:t>
      </w:r>
      <w:r w:rsidRPr="004134C1">
        <w:rPr>
          <w:color w:val="F8F8F2"/>
          <w:lang w:val="en-US"/>
        </w:rPr>
        <w:br/>
      </w:r>
      <w:r w:rsidRPr="004134C1">
        <w:rPr>
          <w:color w:val="FFAD46"/>
          <w:lang w:val="en-US"/>
        </w:rPr>
        <w:t xml:space="preserve">- </w:t>
      </w:r>
      <w:r w:rsidRPr="004134C1">
        <w:rPr>
          <w:color w:val="F8F8F2"/>
          <w:lang w:val="en-US"/>
        </w:rPr>
        <w:t xml:space="preserve">Health: </w:t>
      </w:r>
      <w:r w:rsidRPr="004134C1">
        <w:rPr>
          <w:b/>
          <w:bCs/>
          <w:color w:val="96F3FD"/>
          <w:lang w:val="en-US"/>
        </w:rPr>
        <w:t xml:space="preserve">[int] </w:t>
      </w:r>
      <w:r w:rsidRPr="004134C1">
        <w:rPr>
          <w:color w:val="F8F8F2"/>
          <w:lang w:val="en-US"/>
        </w:rPr>
        <w:t>(Required)</w:t>
      </w:r>
      <w:r w:rsidRPr="004134C1">
        <w:rPr>
          <w:color w:val="F8F8F2"/>
          <w:lang w:val="en-US"/>
        </w:rPr>
        <w:br/>
      </w:r>
      <w:r w:rsidRPr="004134C1">
        <w:rPr>
          <w:color w:val="FFAD46"/>
          <w:lang w:val="en-US"/>
        </w:rPr>
        <w:t xml:space="preserve">- </w:t>
      </w:r>
      <w:r w:rsidRPr="004134C1">
        <w:rPr>
          <w:color w:val="F8F8F2"/>
          <w:lang w:val="en-US"/>
        </w:rPr>
        <w:t xml:space="preserve">Score: </w:t>
      </w:r>
      <w:r w:rsidRPr="004134C1">
        <w:rPr>
          <w:b/>
          <w:bCs/>
          <w:color w:val="96F3FD"/>
          <w:lang w:val="en-US"/>
        </w:rPr>
        <w:t>[int]</w:t>
      </w:r>
      <w:r w:rsidRPr="004134C1">
        <w:rPr>
          <w:b/>
          <w:bCs/>
          <w:color w:val="96F3FD"/>
          <w:lang w:val="en-US"/>
        </w:rPr>
        <w:br/>
      </w:r>
      <w:r w:rsidRPr="004134C1">
        <w:rPr>
          <w:color w:val="FFAD46"/>
          <w:lang w:val="en-US"/>
        </w:rPr>
        <w:t xml:space="preserve">- </w:t>
      </w:r>
      <w:r w:rsidRPr="004134C1">
        <w:rPr>
          <w:color w:val="F8F8F2"/>
          <w:lang w:val="en-US"/>
        </w:rPr>
        <w:t xml:space="preserve">Gold: </w:t>
      </w:r>
      <w:r w:rsidRPr="004134C1">
        <w:rPr>
          <w:b/>
          <w:bCs/>
          <w:color w:val="96F3FD"/>
          <w:lang w:val="en-US"/>
        </w:rPr>
        <w:t>[int]</w:t>
      </w:r>
      <w:r w:rsidRPr="004134C1">
        <w:rPr>
          <w:b/>
          <w:bCs/>
          <w:color w:val="96F3FD"/>
          <w:lang w:val="en-US"/>
        </w:rPr>
        <w:br/>
      </w:r>
      <w:r w:rsidRPr="004134C1">
        <w:rPr>
          <w:color w:val="FFAD46"/>
          <w:lang w:val="en-US"/>
        </w:rPr>
        <w:t xml:space="preserve">- </w:t>
      </w:r>
      <w:r w:rsidRPr="004134C1">
        <w:rPr>
          <w:color w:val="F8F8F2"/>
          <w:lang w:val="en-US"/>
        </w:rPr>
        <w:t xml:space="preserve">Inventory: </w:t>
      </w:r>
      <w:r w:rsidRPr="004134C1">
        <w:rPr>
          <w:b/>
          <w:bCs/>
          <w:color w:val="96F3FD"/>
          <w:lang w:val="en-US"/>
        </w:rPr>
        <w:t>[Item, Item, ...]</w:t>
      </w:r>
      <w:r w:rsidRPr="004134C1">
        <w:rPr>
          <w:b/>
          <w:bCs/>
          <w:color w:val="96F3FD"/>
          <w:lang w:val="en-US"/>
        </w:rPr>
        <w:br/>
      </w:r>
      <w:r w:rsidRPr="004134C1">
        <w:rPr>
          <w:color w:val="FFAD46"/>
          <w:lang w:val="en-US"/>
        </w:rPr>
        <w:t xml:space="preserve">- </w:t>
      </w:r>
      <w:r w:rsidRPr="004134C1">
        <w:rPr>
          <w:color w:val="F8F8F2"/>
          <w:lang w:val="en-US"/>
        </w:rPr>
        <w:t xml:space="preserve">Weapon: </w:t>
      </w:r>
      <w:r w:rsidRPr="004134C1">
        <w:rPr>
          <w:b/>
          <w:bCs/>
          <w:color w:val="96F3FD"/>
          <w:lang w:val="en-US"/>
        </w:rPr>
        <w:t xml:space="preserve">[Item] </w:t>
      </w:r>
      <w:r w:rsidRPr="004134C1">
        <w:rPr>
          <w:color w:val="F8F8F2"/>
          <w:lang w:val="en-US"/>
        </w:rPr>
        <w:t>(Must be a weapon) (Will be added to inventory upon enemy creation)</w:t>
      </w:r>
      <w:r w:rsidRPr="004134C1">
        <w:rPr>
          <w:color w:val="F8F8F2"/>
          <w:lang w:val="en-US"/>
        </w:rPr>
        <w:br/>
      </w:r>
      <w:r w:rsidRPr="004134C1">
        <w:rPr>
          <w:color w:val="FFAD46"/>
          <w:lang w:val="en-US"/>
        </w:rPr>
        <w:t xml:space="preserve">- </w:t>
      </w:r>
      <w:r w:rsidRPr="004134C1">
        <w:rPr>
          <w:color w:val="F8F8F2"/>
          <w:lang w:val="en-US"/>
        </w:rPr>
        <w:t xml:space="preserve">Drop Chance: </w:t>
      </w:r>
      <w:r w:rsidRPr="004134C1">
        <w:rPr>
          <w:b/>
          <w:bCs/>
          <w:color w:val="96F3FD"/>
          <w:lang w:val="en-US"/>
        </w:rPr>
        <w:t>[double]</w:t>
      </w:r>
      <w:r w:rsidRPr="004134C1">
        <w:rPr>
          <w:b/>
          <w:bCs/>
          <w:color w:val="96F3FD"/>
          <w:lang w:val="en-US"/>
        </w:rPr>
        <w:br/>
      </w:r>
      <w:r w:rsidRPr="004134C1">
        <w:rPr>
          <w:color w:val="FFAD46"/>
          <w:lang w:val="en-US"/>
        </w:rPr>
        <w:t xml:space="preserve">- </w:t>
      </w:r>
      <w:r w:rsidRPr="004134C1">
        <w:rPr>
          <w:color w:val="F8F8F2"/>
          <w:lang w:val="en-US"/>
        </w:rPr>
        <w:t xml:space="preserve">Drop Weapon: </w:t>
      </w:r>
      <w:r w:rsidRPr="004134C1">
        <w:rPr>
          <w:b/>
          <w:bCs/>
          <w:color w:val="96F3FD"/>
          <w:lang w:val="en-US"/>
        </w:rPr>
        <w:t>[boolean]</w:t>
      </w:r>
      <w:r w:rsidRPr="004134C1">
        <w:rPr>
          <w:b/>
          <w:bCs/>
          <w:color w:val="96F3FD"/>
          <w:lang w:val="en-US"/>
        </w:rPr>
        <w:br/>
      </w:r>
      <w:r w:rsidRPr="004134C1">
        <w:rPr>
          <w:color w:val="FFAD46"/>
          <w:lang w:val="en-US"/>
        </w:rPr>
        <w:t xml:space="preserve">- </w:t>
      </w:r>
      <w:r w:rsidRPr="004134C1">
        <w:rPr>
          <w:color w:val="F8F8F2"/>
          <w:lang w:val="en-US"/>
        </w:rPr>
        <w:t xml:space="preserve">Escape Chance: </w:t>
      </w:r>
      <w:r w:rsidRPr="004134C1">
        <w:rPr>
          <w:b/>
          <w:bCs/>
          <w:color w:val="96F3FD"/>
          <w:lang w:val="en-US"/>
        </w:rPr>
        <w:t>[double]</w:t>
      </w:r>
      <w:r w:rsidRPr="004134C1">
        <w:rPr>
          <w:b/>
          <w:bCs/>
          <w:color w:val="96F3FD"/>
          <w:lang w:val="en-US"/>
        </w:rPr>
        <w:br/>
      </w:r>
      <w:r w:rsidRPr="004134C1">
        <w:rPr>
          <w:b/>
          <w:bCs/>
          <w:color w:val="96F3FD"/>
          <w:lang w:val="en-US"/>
        </w:rPr>
        <w:br/>
      </w:r>
      <w:r w:rsidRPr="004134C1">
        <w:rPr>
          <w:color w:val="F8F8F2"/>
          <w:lang w:val="en-US"/>
        </w:rPr>
        <w:t>&lt;h1&gt;goals&lt;/h1&gt;</w:t>
      </w:r>
      <w:r w:rsidRPr="004134C1">
        <w:rPr>
          <w:color w:val="F8F8F2"/>
          <w:lang w:val="en-US"/>
        </w:rPr>
        <w:br/>
        <w:t>&lt;p&gt;Contains a list of goals for every difficulty in the game.&lt;br/&gt;</w:t>
      </w:r>
      <w:r w:rsidRPr="004134C1">
        <w:rPr>
          <w:color w:val="F8F8F2"/>
          <w:lang w:val="en-US"/>
        </w:rPr>
        <w:br/>
        <w:t>If a difficulty has no goals, it will not be playable.&lt;br/&gt;</w:t>
      </w:r>
      <w:r w:rsidRPr="004134C1">
        <w:rPr>
          <w:color w:val="F8F8F2"/>
          <w:lang w:val="en-US"/>
        </w:rPr>
        <w:br/>
        <w:t>Items &amp; difficulties can be referenced here by their name&lt;br/&gt;</w:t>
      </w:r>
      <w:r w:rsidRPr="004134C1">
        <w:rPr>
          <w:color w:val="F8F8F2"/>
          <w:lang w:val="en-US"/>
        </w:rPr>
        <w:br/>
        <w:t>Goals are defined for each difficulty, with each difficulty being separated by a blank line.&lt;br/&gt;</w:t>
      </w:r>
      <w:r w:rsidRPr="004134C1">
        <w:rPr>
          <w:color w:val="F8F8F2"/>
          <w:lang w:val="en-US"/>
        </w:rPr>
        <w:br/>
        <w:t>There are 4 types of goals, each can be defined as follows:&lt;/p&gt;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#Difficulty</w:t>
      </w:r>
      <w:r w:rsidRPr="004134C1">
        <w:rPr>
          <w:color w:val="F8F8F2"/>
          <w:lang w:val="en-US"/>
        </w:rPr>
        <w:br/>
      </w:r>
      <w:r w:rsidRPr="004134C1">
        <w:rPr>
          <w:color w:val="FFAD46"/>
          <w:lang w:val="en-US"/>
        </w:rPr>
        <w:t xml:space="preserve">- </w:t>
      </w:r>
      <w:r w:rsidRPr="004134C1">
        <w:rPr>
          <w:color w:val="F8F8F2"/>
          <w:lang w:val="en-US"/>
        </w:rPr>
        <w:t xml:space="preserve">Gold: </w:t>
      </w:r>
      <w:r w:rsidRPr="004134C1">
        <w:rPr>
          <w:b/>
          <w:bCs/>
          <w:color w:val="96F3FD"/>
          <w:lang w:val="en-US"/>
        </w:rPr>
        <w:t>[int]</w:t>
      </w:r>
      <w:r w:rsidRPr="004134C1">
        <w:rPr>
          <w:b/>
          <w:bCs/>
          <w:color w:val="96F3FD"/>
          <w:lang w:val="en-US"/>
        </w:rPr>
        <w:br/>
      </w:r>
      <w:r w:rsidRPr="004134C1">
        <w:rPr>
          <w:color w:val="FFAD46"/>
          <w:lang w:val="en-US"/>
        </w:rPr>
        <w:t xml:space="preserve">- </w:t>
      </w:r>
      <w:r w:rsidRPr="004134C1">
        <w:rPr>
          <w:color w:val="F8F8F2"/>
          <w:lang w:val="en-US"/>
        </w:rPr>
        <w:t xml:space="preserve">Health: </w:t>
      </w:r>
      <w:r w:rsidRPr="004134C1">
        <w:rPr>
          <w:b/>
          <w:bCs/>
          <w:color w:val="96F3FD"/>
          <w:lang w:val="en-US"/>
        </w:rPr>
        <w:t>[int]</w:t>
      </w:r>
      <w:r w:rsidRPr="004134C1">
        <w:rPr>
          <w:b/>
          <w:bCs/>
          <w:color w:val="96F3FD"/>
          <w:lang w:val="en-US"/>
        </w:rPr>
        <w:br/>
      </w:r>
      <w:r w:rsidRPr="004134C1">
        <w:rPr>
          <w:color w:val="FFAD46"/>
          <w:lang w:val="en-US"/>
        </w:rPr>
        <w:t xml:space="preserve">- </w:t>
      </w:r>
      <w:r w:rsidRPr="004134C1">
        <w:rPr>
          <w:color w:val="F8F8F2"/>
          <w:lang w:val="en-US"/>
        </w:rPr>
        <w:t xml:space="preserve">Inventory: </w:t>
      </w:r>
      <w:r w:rsidRPr="004134C1">
        <w:rPr>
          <w:b/>
          <w:bCs/>
          <w:color w:val="96F3FD"/>
          <w:lang w:val="en-US"/>
        </w:rPr>
        <w:t>[Item]</w:t>
      </w:r>
      <w:r w:rsidRPr="004134C1">
        <w:rPr>
          <w:b/>
          <w:bCs/>
          <w:color w:val="96F3FD"/>
          <w:lang w:val="en-US"/>
        </w:rPr>
        <w:br/>
      </w:r>
      <w:r w:rsidRPr="004134C1">
        <w:rPr>
          <w:color w:val="FFAD46"/>
          <w:lang w:val="en-US"/>
        </w:rPr>
        <w:t xml:space="preserve">- </w:t>
      </w:r>
      <w:r w:rsidRPr="004134C1">
        <w:rPr>
          <w:color w:val="F8F8F2"/>
          <w:lang w:val="en-US"/>
        </w:rPr>
        <w:t xml:space="preserve">Score: </w:t>
      </w:r>
      <w:r w:rsidRPr="004134C1">
        <w:rPr>
          <w:b/>
          <w:bCs/>
          <w:color w:val="96F3FD"/>
          <w:lang w:val="en-US"/>
        </w:rPr>
        <w:t>[int]</w:t>
      </w:r>
      <w:r w:rsidRPr="004134C1">
        <w:rPr>
          <w:b/>
          <w:bCs/>
          <w:color w:val="96F3FD"/>
          <w:lang w:val="en-US"/>
        </w:rPr>
        <w:br/>
      </w:r>
      <w:r w:rsidRPr="004134C1">
        <w:rPr>
          <w:b/>
          <w:bCs/>
          <w:color w:val="96F3FD"/>
          <w:lang w:val="en-US"/>
        </w:rPr>
        <w:br/>
      </w:r>
      <w:r w:rsidRPr="004134C1">
        <w:rPr>
          <w:color w:val="F8F8F2"/>
          <w:lang w:val="en-US"/>
        </w:rPr>
        <w:t>&lt;h1&gt;items&lt;/h1&gt;</w:t>
      </w:r>
      <w:r w:rsidRPr="004134C1">
        <w:rPr>
          <w:color w:val="F8F8F2"/>
          <w:lang w:val="en-US"/>
        </w:rPr>
        <w:br/>
        <w:t>&lt;p&gt;Contains a list of every item in the game.&lt;br/&gt;</w:t>
      </w:r>
      <w:r w:rsidRPr="004134C1">
        <w:rPr>
          <w:color w:val="F8F8F2"/>
          <w:lang w:val="en-US"/>
        </w:rPr>
        <w:br/>
        <w:t>Items are separated by a blank line, and are defined as follows:&lt;/p&gt;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#Item Name (Required)</w:t>
      </w:r>
      <w:r w:rsidRPr="004134C1">
        <w:rPr>
          <w:color w:val="F8F8F2"/>
          <w:lang w:val="en-US"/>
        </w:rPr>
        <w:br/>
      </w:r>
      <w:r w:rsidRPr="004134C1">
        <w:rPr>
          <w:color w:val="FFAD46"/>
          <w:lang w:val="en-US"/>
        </w:rPr>
        <w:t xml:space="preserve">- </w:t>
      </w:r>
      <w:r w:rsidRPr="004134C1">
        <w:rPr>
          <w:color w:val="F8F8F2"/>
          <w:lang w:val="en-US"/>
        </w:rPr>
        <w:t>-</w:t>
      </w:r>
      <w:r w:rsidRPr="004134C1">
        <w:rPr>
          <w:b/>
          <w:bCs/>
          <w:color w:val="96F3FD"/>
          <w:lang w:val="en-US"/>
        </w:rPr>
        <w:t xml:space="preserve">["Basic" | "Weapon" | "Usable"] </w:t>
      </w:r>
      <w:r w:rsidRPr="004134C1">
        <w:rPr>
          <w:color w:val="F8F8F2"/>
          <w:lang w:val="en-US"/>
        </w:rPr>
        <w:t>(Required, without quotes)</w:t>
      </w:r>
      <w:r w:rsidRPr="004134C1">
        <w:rPr>
          <w:color w:val="F8F8F2"/>
          <w:lang w:val="en-US"/>
        </w:rPr>
        <w:br/>
      </w:r>
      <w:r w:rsidRPr="004134C1">
        <w:rPr>
          <w:color w:val="FFAD46"/>
          <w:lang w:val="en-US"/>
        </w:rPr>
        <w:t xml:space="preserve">- </w:t>
      </w:r>
      <w:r w:rsidRPr="004134C1">
        <w:rPr>
          <w:color w:val="F8F8F2"/>
          <w:lang w:val="en-US"/>
        </w:rPr>
        <w:t xml:space="preserve">Description: </w:t>
      </w:r>
      <w:r w:rsidRPr="004134C1">
        <w:rPr>
          <w:b/>
          <w:bCs/>
          <w:color w:val="96F3FD"/>
          <w:lang w:val="en-US"/>
        </w:rPr>
        <w:t xml:space="preserve">[int] </w:t>
      </w:r>
      <w:r w:rsidRPr="004134C1">
        <w:rPr>
          <w:color w:val="F8F8F2"/>
          <w:lang w:val="en-US"/>
        </w:rPr>
        <w:t>(Required)</w:t>
      </w:r>
      <w:r w:rsidRPr="004134C1">
        <w:rPr>
          <w:color w:val="F8F8F2"/>
          <w:lang w:val="en-US"/>
        </w:rPr>
        <w:br/>
      </w:r>
      <w:r w:rsidRPr="004134C1">
        <w:rPr>
          <w:color w:val="FFAD46"/>
          <w:lang w:val="en-US"/>
        </w:rPr>
        <w:t xml:space="preserve">- </w:t>
      </w:r>
      <w:r w:rsidRPr="004134C1">
        <w:rPr>
          <w:color w:val="F8F8F2"/>
          <w:lang w:val="en-US"/>
        </w:rPr>
        <w:t xml:space="preserve">Damage: </w:t>
      </w:r>
      <w:r w:rsidRPr="004134C1">
        <w:rPr>
          <w:b/>
          <w:bCs/>
          <w:color w:val="96F3FD"/>
          <w:lang w:val="en-US"/>
        </w:rPr>
        <w:t xml:space="preserve">[int] </w:t>
      </w:r>
      <w:r w:rsidRPr="004134C1">
        <w:rPr>
          <w:color w:val="F8F8F2"/>
          <w:lang w:val="en-US"/>
        </w:rPr>
        <w:t>(Required) (Only for "Weapon")</w:t>
      </w:r>
      <w:r w:rsidRPr="004134C1">
        <w:rPr>
          <w:color w:val="F8F8F2"/>
          <w:lang w:val="en-US"/>
        </w:rPr>
        <w:br/>
      </w:r>
      <w:r w:rsidRPr="004134C1">
        <w:rPr>
          <w:color w:val="FFAD46"/>
          <w:lang w:val="en-US"/>
        </w:rPr>
        <w:t xml:space="preserve">- </w:t>
      </w:r>
      <w:r w:rsidRPr="004134C1">
        <w:rPr>
          <w:color w:val="F8F8F2"/>
          <w:lang w:val="en-US"/>
        </w:rPr>
        <w:t xml:space="preserve">On Use: </w:t>
      </w:r>
      <w:r w:rsidRPr="004134C1">
        <w:rPr>
          <w:b/>
          <w:bCs/>
          <w:color w:val="96F3FD"/>
          <w:lang w:val="en-US"/>
        </w:rPr>
        <w:t xml:space="preserve">[Action] </w:t>
      </w:r>
      <w:r w:rsidRPr="004134C1">
        <w:rPr>
          <w:color w:val="F8F8F2"/>
          <w:lang w:val="en-US"/>
        </w:rPr>
        <w:t>(Required) (Only for "Usable")</w:t>
      </w:r>
      <w:r w:rsidRPr="004134C1">
        <w:rPr>
          <w:color w:val="F8F8F2"/>
          <w:lang w:val="en-US"/>
        </w:rPr>
        <w:br/>
      </w:r>
      <w:r w:rsidRPr="004134C1">
        <w:rPr>
          <w:color w:val="F8F8F2"/>
          <w:lang w:val="en-US"/>
        </w:rPr>
        <w:br/>
        <w:t>&lt;h1&gt;paths&lt;/h1&gt;</w:t>
      </w:r>
      <w:r w:rsidRPr="004134C1">
        <w:rPr>
          <w:color w:val="F8F8F2"/>
          <w:lang w:val="en-US"/>
        </w:rPr>
        <w:br/>
      </w:r>
      <w:r w:rsidRPr="004134C1">
        <w:rPr>
          <w:color w:val="F8F8F2"/>
          <w:lang w:val="en-US"/>
        </w:rPr>
        <w:lastRenderedPageBreak/>
        <w:t>&lt;p&gt;Contains the story of the game&lt;br/&gt;</w:t>
      </w:r>
      <w:r w:rsidRPr="004134C1">
        <w:rPr>
          <w:color w:val="F8F8F2"/>
          <w:lang w:val="en-US"/>
        </w:rPr>
        <w:br/>
        <w:t>Items &amp; enemies can be referenced here by their name.&lt;br/&gt;</w:t>
      </w:r>
      <w:r w:rsidRPr="004134C1">
        <w:rPr>
          <w:color w:val="F8F8F2"/>
          <w:lang w:val="en-US"/>
        </w:rPr>
        <w:br/>
        <w:t>The story is defined as a list of passages, each separated by a blank line&lt;br/&gt;</w:t>
      </w:r>
      <w:r w:rsidRPr="004134C1">
        <w:rPr>
          <w:color w:val="F8F8F2"/>
          <w:lang w:val="en-US"/>
        </w:rPr>
        <w:br/>
        <w:t>The first passage will be the opening passage, and at least 1 passage is required.&lt;br/&gt;</w:t>
      </w:r>
      <w:r w:rsidRPr="004134C1">
        <w:rPr>
          <w:color w:val="F8F8F2"/>
          <w:lang w:val="en-US"/>
        </w:rPr>
        <w:br/>
        <w:t>The complete file structure is as follows:&lt;/p&gt;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Story title (Required)</w:t>
      </w:r>
      <w:r w:rsidRPr="004134C1">
        <w:rPr>
          <w:color w:val="F8F8F2"/>
          <w:lang w:val="en-US"/>
        </w:rPr>
        <w:br/>
      </w:r>
      <w:r w:rsidRPr="004134C1">
        <w:rPr>
          <w:color w:val="FFAD46"/>
          <w:lang w:val="en-US"/>
        </w:rPr>
        <w:t>-</w:t>
      </w:r>
      <w:r w:rsidRPr="004134C1">
        <w:rPr>
          <w:color w:val="FFAD46"/>
          <w:lang w:val="en-US"/>
        </w:rPr>
        <w:br/>
        <w:t xml:space="preserve">- </w:t>
      </w:r>
      <w:r w:rsidRPr="004134C1">
        <w:rPr>
          <w:color w:val="F8F8F2"/>
          <w:lang w:val="en-US"/>
        </w:rPr>
        <w:t>::Opening passage name (Required)</w:t>
      </w:r>
      <w:r w:rsidRPr="004134C1">
        <w:rPr>
          <w:color w:val="F8F8F2"/>
          <w:lang w:val="en-US"/>
        </w:rPr>
        <w:br/>
      </w:r>
      <w:r w:rsidRPr="004134C1">
        <w:rPr>
          <w:color w:val="FFAD46"/>
          <w:lang w:val="en-US"/>
        </w:rPr>
        <w:t xml:space="preserve">- </w:t>
      </w:r>
      <w:r w:rsidRPr="004134C1">
        <w:rPr>
          <w:color w:val="F8F8F2"/>
          <w:lang w:val="en-US"/>
        </w:rPr>
        <w:t>Passage content (Required)</w:t>
      </w:r>
      <w:r w:rsidRPr="004134C1">
        <w:rPr>
          <w:color w:val="F8F8F2"/>
          <w:lang w:val="en-US"/>
        </w:rPr>
        <w:br/>
      </w:r>
      <w:r w:rsidRPr="004134C1">
        <w:rPr>
          <w:color w:val="FFAD46"/>
          <w:lang w:val="en-US"/>
        </w:rPr>
        <w:t xml:space="preserve">- </w:t>
      </w:r>
      <w:r w:rsidRPr="004134C1">
        <w:rPr>
          <w:color w:val="F8F8F2"/>
          <w:lang w:val="en-US"/>
        </w:rPr>
        <w:t>more passage content</w:t>
      </w:r>
      <w:r w:rsidRPr="004134C1">
        <w:rPr>
          <w:color w:val="F8F8F2"/>
          <w:lang w:val="en-US"/>
        </w:rPr>
        <w:br/>
      </w:r>
      <w:r w:rsidRPr="004134C1">
        <w:rPr>
          <w:color w:val="FFAD46"/>
          <w:lang w:val="en-US"/>
        </w:rPr>
        <w:t xml:space="preserve">- </w:t>
      </w:r>
      <w:r w:rsidRPr="004134C1">
        <w:rPr>
          <w:b/>
          <w:bCs/>
          <w:color w:val="96F3FD"/>
          <w:lang w:val="en-US"/>
        </w:rPr>
        <w:t xml:space="preserve">[Link Text] </w:t>
      </w:r>
      <w:r w:rsidRPr="004134C1">
        <w:rPr>
          <w:color w:val="F8F8F2"/>
          <w:lang w:val="en-US"/>
        </w:rPr>
        <w:t>(Link reference) {Action}</w:t>
      </w:r>
      <w:r w:rsidRPr="004134C1">
        <w:rPr>
          <w:color w:val="F8F8F2"/>
          <w:lang w:val="en-US"/>
        </w:rPr>
        <w:br/>
      </w:r>
      <w:r w:rsidRPr="004134C1">
        <w:rPr>
          <w:color w:val="FFAD46"/>
          <w:lang w:val="en-US"/>
        </w:rPr>
        <w:t xml:space="preserve">- </w:t>
      </w:r>
      <w:r w:rsidRPr="004134C1">
        <w:rPr>
          <w:b/>
          <w:bCs/>
          <w:color w:val="96F3FD"/>
          <w:lang w:val="en-US"/>
        </w:rPr>
        <w:t xml:space="preserve">[Another link Text] </w:t>
      </w:r>
      <w:r w:rsidRPr="004134C1">
        <w:rPr>
          <w:color w:val="F8F8F2"/>
          <w:lang w:val="en-US"/>
        </w:rPr>
        <w:t>(Another link reference) {Another action}</w:t>
      </w:r>
      <w:r w:rsidRPr="004134C1">
        <w:rPr>
          <w:color w:val="F8F8F2"/>
          <w:lang w:val="en-US"/>
        </w:rPr>
        <w:br/>
      </w:r>
      <w:r w:rsidRPr="004134C1">
        <w:rPr>
          <w:color w:val="FFAD46"/>
          <w:lang w:val="en-US"/>
        </w:rPr>
        <w:t xml:space="preserve">- </w:t>
      </w:r>
      <w:r w:rsidRPr="004134C1">
        <w:rPr>
          <w:color w:val="F8F8F2"/>
          <w:lang w:val="en-US"/>
        </w:rPr>
        <w:t>!Enemy name</w:t>
      </w:r>
      <w:r w:rsidRPr="004134C1">
        <w:rPr>
          <w:color w:val="F8F8F2"/>
          <w:lang w:val="en-US"/>
        </w:rPr>
        <w:br/>
      </w:r>
      <w:r w:rsidRPr="004134C1">
        <w:rPr>
          <w:color w:val="FFAD46"/>
          <w:lang w:val="en-US"/>
        </w:rPr>
        <w:t xml:space="preserve">- </w:t>
      </w:r>
      <w:r w:rsidRPr="004134C1">
        <w:rPr>
          <w:color w:val="F8F8F2"/>
          <w:lang w:val="en-US"/>
        </w:rPr>
        <w:t>!Another enemy name</w:t>
      </w:r>
      <w:r w:rsidRPr="004134C1">
        <w:rPr>
          <w:color w:val="F8F8F2"/>
          <w:lang w:val="en-US"/>
        </w:rPr>
        <w:br/>
      </w:r>
      <w:r w:rsidRPr="004134C1">
        <w:rPr>
          <w:color w:val="FFAD46"/>
          <w:lang w:val="en-US"/>
        </w:rPr>
        <w:t>-</w:t>
      </w:r>
      <w:r w:rsidRPr="004134C1">
        <w:rPr>
          <w:color w:val="FFAD46"/>
          <w:lang w:val="en-US"/>
        </w:rPr>
        <w:br/>
        <w:t xml:space="preserve">- </w:t>
      </w:r>
      <w:r w:rsidRPr="004134C1">
        <w:rPr>
          <w:color w:val="F8F8F2"/>
          <w:lang w:val="en-US"/>
        </w:rPr>
        <w:t>::Another passage name</w:t>
      </w:r>
      <w:r w:rsidRPr="004134C1">
        <w:rPr>
          <w:color w:val="F8F8F2"/>
          <w:lang w:val="en-US"/>
        </w:rPr>
        <w:br/>
      </w:r>
      <w:r w:rsidRPr="004134C1">
        <w:rPr>
          <w:color w:val="FFAD46"/>
          <w:lang w:val="en-US"/>
        </w:rPr>
        <w:t xml:space="preserve">- </w:t>
      </w:r>
      <w:r w:rsidRPr="004134C1">
        <w:rPr>
          <w:color w:val="F8F8F2"/>
          <w:lang w:val="en-US"/>
        </w:rPr>
        <w:t>Passage content</w:t>
      </w:r>
      <w:r w:rsidRPr="004134C1">
        <w:rPr>
          <w:color w:val="F8F8F2"/>
          <w:lang w:val="en-US"/>
        </w:rPr>
        <w:br/>
      </w:r>
      <w:r w:rsidRPr="004134C1">
        <w:rPr>
          <w:color w:val="FFAD46"/>
          <w:lang w:val="en-US"/>
        </w:rPr>
        <w:t xml:space="preserve">- </w:t>
      </w:r>
      <w:r w:rsidRPr="004134C1">
        <w:rPr>
          <w:color w:val="F8F8F2"/>
          <w:lang w:val="en-US"/>
        </w:rPr>
        <w:t>more passage content</w:t>
      </w:r>
      <w:r w:rsidRPr="004134C1">
        <w:rPr>
          <w:color w:val="F8F8F2"/>
          <w:lang w:val="en-US"/>
        </w:rPr>
        <w:br/>
      </w:r>
      <w:r w:rsidRPr="004134C1">
        <w:rPr>
          <w:color w:val="FFAD46"/>
          <w:lang w:val="en-US"/>
        </w:rPr>
        <w:t xml:space="preserve">- </w:t>
      </w:r>
      <w:r w:rsidRPr="004134C1">
        <w:rPr>
          <w:b/>
          <w:bCs/>
          <w:color w:val="96F3FD"/>
          <w:lang w:val="en-US"/>
        </w:rPr>
        <w:t xml:space="preserve">[Link Text] </w:t>
      </w:r>
      <w:r w:rsidRPr="004134C1">
        <w:rPr>
          <w:color w:val="F8F8F2"/>
          <w:lang w:val="en-US"/>
        </w:rPr>
        <w:t>(Link reference) {Action}</w:t>
      </w:r>
      <w:r w:rsidRPr="004134C1">
        <w:rPr>
          <w:color w:val="F8F8F2"/>
          <w:lang w:val="en-US"/>
        </w:rPr>
        <w:br/>
      </w:r>
      <w:r w:rsidRPr="004134C1">
        <w:rPr>
          <w:color w:val="FFAD46"/>
          <w:lang w:val="en-US"/>
        </w:rPr>
        <w:t xml:space="preserve">- </w:t>
      </w:r>
      <w:r w:rsidRPr="004134C1">
        <w:rPr>
          <w:b/>
          <w:bCs/>
          <w:color w:val="96F3FD"/>
          <w:lang w:val="en-US"/>
        </w:rPr>
        <w:t xml:space="preserve">[Another link Text] </w:t>
      </w:r>
      <w:r w:rsidRPr="004134C1">
        <w:rPr>
          <w:color w:val="F8F8F2"/>
          <w:lang w:val="en-US"/>
        </w:rPr>
        <w:t>(Another link reference) {Another action}</w:t>
      </w:r>
      <w:r w:rsidRPr="004134C1">
        <w:rPr>
          <w:color w:val="F8F8F2"/>
          <w:lang w:val="en-US"/>
        </w:rPr>
        <w:br/>
      </w:r>
      <w:r w:rsidRPr="004134C1">
        <w:rPr>
          <w:color w:val="FFAD46"/>
          <w:lang w:val="en-US"/>
        </w:rPr>
        <w:t xml:space="preserve">- </w:t>
      </w:r>
      <w:r w:rsidRPr="004134C1">
        <w:rPr>
          <w:color w:val="F8F8F2"/>
          <w:lang w:val="en-US"/>
        </w:rPr>
        <w:t>!Enemy name</w:t>
      </w:r>
      <w:r w:rsidRPr="004134C1">
        <w:rPr>
          <w:color w:val="F8F8F2"/>
          <w:lang w:val="en-US"/>
        </w:rPr>
        <w:br/>
      </w:r>
      <w:r w:rsidRPr="004134C1">
        <w:rPr>
          <w:color w:val="FFAD46"/>
          <w:lang w:val="en-US"/>
        </w:rPr>
        <w:t xml:space="preserve">- </w:t>
      </w:r>
      <w:r w:rsidRPr="004134C1">
        <w:rPr>
          <w:color w:val="F8F8F2"/>
          <w:lang w:val="en-US"/>
        </w:rPr>
        <w:t>!Another enemy name</w:t>
      </w:r>
      <w:r w:rsidRPr="004134C1">
        <w:rPr>
          <w:color w:val="F8F8F2"/>
          <w:lang w:val="en-US"/>
        </w:rPr>
        <w:br/>
      </w:r>
      <w:r w:rsidRPr="004134C1">
        <w:rPr>
          <w:color w:val="FFAD46"/>
          <w:lang w:val="en-US"/>
        </w:rPr>
        <w:t xml:space="preserve">- </w:t>
      </w:r>
      <w:r w:rsidRPr="004134C1">
        <w:rPr>
          <w:color w:val="FFAD46"/>
          <w:lang w:val="en-US"/>
        </w:rPr>
        <w:br/>
        <w:t xml:space="preserve">- </w:t>
      </w:r>
      <w:r w:rsidRPr="004134C1">
        <w:rPr>
          <w:color w:val="F8F8F2"/>
          <w:lang w:val="en-US"/>
        </w:rPr>
        <w:t>...</w:t>
      </w:r>
      <w:r w:rsidRPr="004134C1">
        <w:rPr>
          <w:color w:val="F8F8F2"/>
          <w:lang w:val="en-US"/>
        </w:rPr>
        <w:br/>
      </w:r>
      <w:r w:rsidRPr="004134C1">
        <w:rPr>
          <w:color w:val="F8F8F2"/>
          <w:lang w:val="en-US"/>
        </w:rPr>
        <w:br/>
        <w:t>&lt;h1&gt;goals&lt;/h1&gt;</w:t>
      </w:r>
      <w:r w:rsidRPr="004134C1">
        <w:rPr>
          <w:color w:val="F8F8F2"/>
          <w:lang w:val="en-US"/>
        </w:rPr>
        <w:br/>
        <w:t>&lt;p&gt;Contains a player for every difficulty in the game.&lt;br/&gt;</w:t>
      </w:r>
      <w:r w:rsidRPr="004134C1">
        <w:rPr>
          <w:color w:val="F8F8F2"/>
          <w:lang w:val="en-US"/>
        </w:rPr>
        <w:br/>
        <w:t>If a difficulty has no player, it will not be playable.&lt;br/&gt;</w:t>
      </w:r>
      <w:r w:rsidRPr="004134C1">
        <w:rPr>
          <w:color w:val="F8F8F2"/>
          <w:lang w:val="en-US"/>
        </w:rPr>
        <w:br/>
        <w:t>Items &amp; difficulties can be referenced here by their name&lt;br/&gt;</w:t>
      </w:r>
      <w:r w:rsidRPr="004134C1">
        <w:rPr>
          <w:color w:val="F8F8F2"/>
          <w:lang w:val="en-US"/>
        </w:rPr>
        <w:br/>
        <w:t>A player is defined for each difficulty, with each difficulty being separated by a blank line.&lt;br/&gt;</w:t>
      </w:r>
      <w:r w:rsidRPr="004134C1">
        <w:rPr>
          <w:color w:val="F8F8F2"/>
          <w:lang w:val="en-US"/>
        </w:rPr>
        <w:br/>
        <w:t>The player can be defined as follows:&lt;/p&gt;</w:t>
      </w:r>
      <w:r w:rsidRPr="004134C1">
        <w:rPr>
          <w:color w:val="F8F8F2"/>
          <w:lang w:val="en-US"/>
        </w:rPr>
        <w:br/>
      </w:r>
      <w:r w:rsidRPr="004134C1">
        <w:rPr>
          <w:color w:val="F8F8F2"/>
          <w:lang w:val="en-US"/>
        </w:rPr>
        <w:br/>
      </w:r>
      <w:r w:rsidRPr="004134C1">
        <w:rPr>
          <w:color w:val="FFAD46"/>
          <w:lang w:val="en-US"/>
        </w:rPr>
        <w:t xml:space="preserve">- </w:t>
      </w:r>
      <w:r w:rsidRPr="004134C1">
        <w:rPr>
          <w:color w:val="F8F8F2"/>
          <w:lang w:val="en-US"/>
        </w:rPr>
        <w:t>#Difficulty</w:t>
      </w:r>
      <w:r w:rsidRPr="004134C1">
        <w:rPr>
          <w:color w:val="F8F8F2"/>
          <w:lang w:val="en-US"/>
        </w:rPr>
        <w:br/>
      </w:r>
      <w:r w:rsidRPr="004134C1">
        <w:rPr>
          <w:color w:val="FFAD46"/>
          <w:lang w:val="en-US"/>
        </w:rPr>
        <w:t xml:space="preserve">- </w:t>
      </w:r>
      <w:r w:rsidRPr="004134C1">
        <w:rPr>
          <w:color w:val="F8F8F2"/>
          <w:lang w:val="en-US"/>
        </w:rPr>
        <w:t xml:space="preserve">Health: </w:t>
      </w:r>
      <w:r w:rsidRPr="004134C1">
        <w:rPr>
          <w:b/>
          <w:bCs/>
          <w:color w:val="96F3FD"/>
          <w:lang w:val="en-US"/>
        </w:rPr>
        <w:t xml:space="preserve">[int] </w:t>
      </w:r>
      <w:r w:rsidRPr="004134C1">
        <w:rPr>
          <w:color w:val="F8F8F2"/>
          <w:lang w:val="en-US"/>
        </w:rPr>
        <w:t>(Required)</w:t>
      </w:r>
      <w:r w:rsidRPr="004134C1">
        <w:rPr>
          <w:color w:val="F8F8F2"/>
          <w:lang w:val="en-US"/>
        </w:rPr>
        <w:br/>
      </w:r>
      <w:r w:rsidRPr="004134C1">
        <w:rPr>
          <w:color w:val="FFAD46"/>
          <w:lang w:val="en-US"/>
        </w:rPr>
        <w:t xml:space="preserve">- </w:t>
      </w:r>
      <w:r w:rsidRPr="004134C1">
        <w:rPr>
          <w:color w:val="F8F8F2"/>
          <w:lang w:val="en-US"/>
        </w:rPr>
        <w:t xml:space="preserve">Score: </w:t>
      </w:r>
      <w:r w:rsidRPr="004134C1">
        <w:rPr>
          <w:b/>
          <w:bCs/>
          <w:color w:val="96F3FD"/>
          <w:lang w:val="en-US"/>
        </w:rPr>
        <w:t>[int]</w:t>
      </w:r>
      <w:r w:rsidRPr="004134C1">
        <w:rPr>
          <w:b/>
          <w:bCs/>
          <w:color w:val="96F3FD"/>
          <w:lang w:val="en-US"/>
        </w:rPr>
        <w:br/>
      </w:r>
      <w:r w:rsidRPr="004134C1">
        <w:rPr>
          <w:color w:val="FFAD46"/>
          <w:lang w:val="en-US"/>
        </w:rPr>
        <w:t xml:space="preserve">- </w:t>
      </w:r>
      <w:r w:rsidRPr="004134C1">
        <w:rPr>
          <w:color w:val="F8F8F2"/>
          <w:lang w:val="en-US"/>
        </w:rPr>
        <w:t xml:space="preserve">Gold: </w:t>
      </w:r>
      <w:r w:rsidRPr="004134C1">
        <w:rPr>
          <w:b/>
          <w:bCs/>
          <w:color w:val="96F3FD"/>
          <w:lang w:val="en-US"/>
        </w:rPr>
        <w:t>[int]</w:t>
      </w:r>
      <w:r w:rsidRPr="004134C1">
        <w:rPr>
          <w:b/>
          <w:bCs/>
          <w:color w:val="96F3FD"/>
          <w:lang w:val="en-US"/>
        </w:rPr>
        <w:br/>
      </w:r>
      <w:r w:rsidRPr="004134C1">
        <w:rPr>
          <w:color w:val="FFAD46"/>
          <w:lang w:val="en-US"/>
        </w:rPr>
        <w:t xml:space="preserve">- </w:t>
      </w:r>
      <w:r w:rsidRPr="004134C1">
        <w:rPr>
          <w:color w:val="F8F8F2"/>
          <w:lang w:val="en-US"/>
        </w:rPr>
        <w:t xml:space="preserve">Inventory: </w:t>
      </w:r>
      <w:r w:rsidRPr="004134C1">
        <w:rPr>
          <w:b/>
          <w:bCs/>
          <w:color w:val="96F3FD"/>
          <w:lang w:val="en-US"/>
        </w:rPr>
        <w:t>[Item, Item, ...]</w:t>
      </w:r>
      <w:r w:rsidRPr="004134C1">
        <w:rPr>
          <w:b/>
          <w:bCs/>
          <w:color w:val="96F3FD"/>
          <w:lang w:val="en-US"/>
        </w:rPr>
        <w:br/>
      </w:r>
      <w:r w:rsidRPr="004134C1">
        <w:rPr>
          <w:color w:val="FFAD46"/>
          <w:lang w:val="en-US"/>
        </w:rPr>
        <w:t xml:space="preserve">- </w:t>
      </w:r>
      <w:r w:rsidRPr="004134C1">
        <w:rPr>
          <w:color w:val="F8F8F2"/>
          <w:lang w:val="en-US"/>
        </w:rPr>
        <w:t xml:space="preserve">Weapon: </w:t>
      </w:r>
      <w:r w:rsidRPr="004134C1">
        <w:rPr>
          <w:b/>
          <w:bCs/>
          <w:color w:val="96F3FD"/>
          <w:lang w:val="en-US"/>
        </w:rPr>
        <w:t xml:space="preserve">[Item] </w:t>
      </w:r>
      <w:r w:rsidRPr="004134C1">
        <w:rPr>
          <w:color w:val="F8F8F2"/>
          <w:lang w:val="en-US"/>
        </w:rPr>
        <w:t>(Must be a weapon) (Will be added to inventory upon player creation)</w:t>
      </w:r>
      <w:r w:rsidRPr="004134C1">
        <w:rPr>
          <w:color w:val="F8F8F2"/>
          <w:lang w:val="en-US"/>
        </w:rPr>
        <w:br/>
      </w:r>
      <w:r w:rsidRPr="004134C1">
        <w:rPr>
          <w:color w:val="F8F8F2"/>
          <w:lang w:val="en-US"/>
        </w:rPr>
        <w:br/>
        <w:t>&lt;h1&gt;sprites&lt;/h1&gt;</w:t>
      </w:r>
      <w:r w:rsidRPr="004134C1">
        <w:rPr>
          <w:color w:val="F8F8F2"/>
          <w:lang w:val="en-US"/>
        </w:rPr>
        <w:br/>
        <w:t>&lt;p&gt;Contains a the file path for the sprite of every object in the game that has one&lt;br/&gt;</w:t>
      </w:r>
      <w:r w:rsidRPr="004134C1">
        <w:rPr>
          <w:color w:val="F8F8F2"/>
          <w:lang w:val="en-US"/>
        </w:rPr>
        <w:br/>
        <w:t>Sprites are separated by each line. Blank lines are ignored.&lt;br/&gt;</w:t>
      </w:r>
      <w:r w:rsidRPr="004134C1">
        <w:rPr>
          <w:color w:val="F8F8F2"/>
          <w:lang w:val="en-US"/>
        </w:rPr>
        <w:br/>
        <w:t>Any object can be referenced here by their name.&lt;br/&gt;</w:t>
      </w:r>
      <w:r w:rsidRPr="004134C1">
        <w:rPr>
          <w:color w:val="F8F8F2"/>
          <w:lang w:val="en-US"/>
        </w:rPr>
        <w:br/>
        <w:t>This only does something for enemies &amp; passages.&lt;br/&gt;</w:t>
      </w:r>
      <w:r w:rsidRPr="004134C1">
        <w:rPr>
          <w:color w:val="F8F8F2"/>
          <w:lang w:val="en-US"/>
        </w:rPr>
        <w:br/>
        <w:t>Paths are relative to the game directory.&lt;br/&gt;</w:t>
      </w:r>
      <w:r w:rsidRPr="004134C1">
        <w:rPr>
          <w:color w:val="F8F8F2"/>
          <w:lang w:val="en-US"/>
        </w:rPr>
        <w:br/>
        <w:t>The sprites can be defined as follows&lt;/p&gt;</w:t>
      </w:r>
      <w:r w:rsidRPr="004134C1">
        <w:rPr>
          <w:color w:val="F8F8F2"/>
          <w:lang w:val="en-US"/>
        </w:rPr>
        <w:br/>
      </w:r>
      <w:r w:rsidRPr="004134C1">
        <w:rPr>
          <w:color w:val="F8F8F2"/>
          <w:lang w:val="en-US"/>
        </w:rPr>
        <w:br/>
      </w:r>
      <w:r w:rsidRPr="004134C1">
        <w:rPr>
          <w:color w:val="FFAD46"/>
          <w:lang w:val="en-US"/>
        </w:rPr>
        <w:t xml:space="preserve">- </w:t>
      </w:r>
      <w:r w:rsidRPr="004134C1">
        <w:rPr>
          <w:b/>
          <w:bCs/>
          <w:color w:val="96F3FD"/>
          <w:lang w:val="en-US"/>
        </w:rPr>
        <w:t xml:space="preserve">[Object name] </w:t>
      </w:r>
      <w:r w:rsidRPr="004134C1">
        <w:rPr>
          <w:color w:val="F8F8F2"/>
          <w:lang w:val="en-US"/>
        </w:rPr>
        <w:t xml:space="preserve">: </w:t>
      </w:r>
      <w:r w:rsidRPr="004134C1">
        <w:rPr>
          <w:b/>
          <w:bCs/>
          <w:color w:val="96F3FD"/>
          <w:lang w:val="en-US"/>
        </w:rPr>
        <w:t>[Sprite path]</w:t>
      </w:r>
    </w:p>
    <w:p w14:paraId="4B60C759" w14:textId="77777777" w:rsidR="00800F84" w:rsidRPr="004134C1" w:rsidRDefault="00800F84" w:rsidP="00800F84">
      <w:pPr>
        <w:pStyle w:val="BodyText"/>
        <w:rPr>
          <w:lang w:val="en-US"/>
        </w:rPr>
      </w:pPr>
    </w:p>
    <w:sectPr w:rsidR="00800F84" w:rsidRPr="004134C1" w:rsidSect="00ED58B6">
      <w:footerReference w:type="default" r:id="rId32"/>
      <w:pgSz w:w="11906" w:h="16838" w:code="9"/>
      <w:pgMar w:top="1418" w:right="1418" w:bottom="1418" w:left="1418" w:header="709" w:footer="45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47CDE" w14:textId="77777777" w:rsidR="004F08BC" w:rsidRDefault="004F08BC">
      <w:r>
        <w:separator/>
      </w:r>
    </w:p>
  </w:endnote>
  <w:endnote w:type="continuationSeparator" w:id="0">
    <w:p w14:paraId="2A96519D" w14:textId="77777777" w:rsidR="004F08BC" w:rsidRDefault="004F0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CellMar>
        <w:left w:w="70" w:type="dxa"/>
        <w:right w:w="70" w:type="dxa"/>
      </w:tblCellMar>
      <w:tblLook w:val="0000" w:firstRow="0" w:lastRow="0" w:firstColumn="0" w:lastColumn="0" w:noHBand="0" w:noVBand="0"/>
    </w:tblPr>
    <w:tblGrid>
      <w:gridCol w:w="4110"/>
      <w:gridCol w:w="2662"/>
      <w:gridCol w:w="2298"/>
    </w:tblGrid>
    <w:tr w:rsidR="007E13C7" w14:paraId="41AA2598" w14:textId="77777777">
      <w:tc>
        <w:tcPr>
          <w:tcW w:w="4181" w:type="dxa"/>
        </w:tcPr>
        <w:p w14:paraId="78469162" w14:textId="77777777" w:rsidR="007E13C7" w:rsidRDefault="007E13C7">
          <w:pPr>
            <w:pStyle w:val="Footer"/>
            <w:rPr>
              <w:sz w:val="16"/>
            </w:rPr>
          </w:pPr>
        </w:p>
      </w:tc>
      <w:tc>
        <w:tcPr>
          <w:tcW w:w="2693" w:type="dxa"/>
        </w:tcPr>
        <w:p w14:paraId="46445D54" w14:textId="77777777" w:rsidR="007E13C7" w:rsidRDefault="007E13C7">
          <w:pPr>
            <w:pStyle w:val="Footer"/>
            <w:rPr>
              <w:sz w:val="16"/>
              <w:lang w:val="de-DE"/>
            </w:rPr>
          </w:pPr>
          <w:r>
            <w:rPr>
              <w:sz w:val="16"/>
              <w:lang w:val="de-DE"/>
            </w:rPr>
            <w:t>INNHOLD</w:t>
          </w:r>
        </w:p>
      </w:tc>
      <w:tc>
        <w:tcPr>
          <w:tcW w:w="2336" w:type="dxa"/>
        </w:tcPr>
        <w:p w14:paraId="47BD3BC1" w14:textId="77777777" w:rsidR="007E13C7" w:rsidRDefault="007E13C7" w:rsidP="001D6F9B">
          <w:pPr>
            <w:pStyle w:val="Footer"/>
            <w:jc w:val="right"/>
            <w:rPr>
              <w:sz w:val="16"/>
              <w:lang w:val="de-DE"/>
            </w:rPr>
          </w:pPr>
        </w:p>
      </w:tc>
    </w:tr>
  </w:tbl>
  <w:p w14:paraId="377100D3" w14:textId="77777777" w:rsidR="007E13C7" w:rsidRDefault="007E13C7">
    <w:pPr>
      <w:pStyle w:val="Footer"/>
      <w:rPr>
        <w:sz w:val="16"/>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CellMar>
        <w:left w:w="70" w:type="dxa"/>
        <w:right w:w="70" w:type="dxa"/>
      </w:tblCellMar>
      <w:tblLook w:val="0000" w:firstRow="0" w:lastRow="0" w:firstColumn="0" w:lastColumn="0" w:noHBand="0" w:noVBand="0"/>
    </w:tblPr>
    <w:tblGrid>
      <w:gridCol w:w="4117"/>
      <w:gridCol w:w="2652"/>
      <w:gridCol w:w="2301"/>
    </w:tblGrid>
    <w:tr w:rsidR="007E13C7" w14:paraId="27EDF894" w14:textId="77777777">
      <w:tc>
        <w:tcPr>
          <w:tcW w:w="4181" w:type="dxa"/>
        </w:tcPr>
        <w:p w14:paraId="4933ED53" w14:textId="77777777" w:rsidR="007E13C7" w:rsidRDefault="007E13C7" w:rsidP="001D6F9B">
          <w:pPr>
            <w:pStyle w:val="Footer"/>
            <w:rPr>
              <w:sz w:val="16"/>
            </w:rPr>
          </w:pPr>
        </w:p>
      </w:tc>
      <w:tc>
        <w:tcPr>
          <w:tcW w:w="2693" w:type="dxa"/>
        </w:tcPr>
        <w:p w14:paraId="6824525B" w14:textId="77777777" w:rsidR="007E13C7" w:rsidRDefault="007E13C7" w:rsidP="001D6F9B">
          <w:pPr>
            <w:pStyle w:val="Footer"/>
            <w:rPr>
              <w:sz w:val="16"/>
              <w:lang w:val="de-DE"/>
            </w:rPr>
          </w:pPr>
        </w:p>
      </w:tc>
      <w:tc>
        <w:tcPr>
          <w:tcW w:w="2336" w:type="dxa"/>
        </w:tcPr>
        <w:p w14:paraId="547858A8" w14:textId="77777777" w:rsidR="007E13C7" w:rsidRDefault="007E13C7" w:rsidP="00ED58B6">
          <w:pPr>
            <w:pStyle w:val="Footer"/>
            <w:jc w:val="right"/>
            <w:rPr>
              <w:sz w:val="16"/>
              <w:lang w:val="de-DE"/>
            </w:rPr>
          </w:pPr>
        </w:p>
      </w:tc>
    </w:tr>
  </w:tbl>
  <w:p w14:paraId="6F660D8B" w14:textId="77777777" w:rsidR="007E13C7" w:rsidRDefault="007E13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CellMar>
        <w:left w:w="70" w:type="dxa"/>
        <w:right w:w="70" w:type="dxa"/>
      </w:tblCellMar>
      <w:tblLook w:val="0000" w:firstRow="0" w:lastRow="0" w:firstColumn="0" w:lastColumn="0" w:noHBand="0" w:noVBand="0"/>
    </w:tblPr>
    <w:tblGrid>
      <w:gridCol w:w="4114"/>
      <w:gridCol w:w="2656"/>
      <w:gridCol w:w="2300"/>
    </w:tblGrid>
    <w:tr w:rsidR="007E13C7" w14:paraId="2F7E5F41" w14:textId="77777777">
      <w:tc>
        <w:tcPr>
          <w:tcW w:w="4181" w:type="dxa"/>
        </w:tcPr>
        <w:p w14:paraId="7DB41CFF" w14:textId="77777777" w:rsidR="007E13C7" w:rsidRDefault="007E13C7">
          <w:pPr>
            <w:pStyle w:val="Footer"/>
            <w:rPr>
              <w:sz w:val="16"/>
            </w:rPr>
          </w:pPr>
        </w:p>
      </w:tc>
      <w:tc>
        <w:tcPr>
          <w:tcW w:w="2693" w:type="dxa"/>
        </w:tcPr>
        <w:p w14:paraId="01C950A3" w14:textId="77777777" w:rsidR="007E13C7" w:rsidRDefault="007E13C7">
          <w:pPr>
            <w:pStyle w:val="Footer"/>
            <w:rPr>
              <w:sz w:val="16"/>
              <w:lang w:val="de-DE"/>
            </w:rPr>
          </w:pPr>
          <w:r>
            <w:rPr>
              <w:sz w:val="16"/>
              <w:lang w:val="de-DE"/>
            </w:rPr>
            <w:t xml:space="preserve">Side </w:t>
          </w:r>
          <w:r>
            <w:rPr>
              <w:rStyle w:val="PageNumber"/>
            </w:rPr>
            <w:fldChar w:fldCharType="begin"/>
          </w:r>
          <w:r>
            <w:rPr>
              <w:rStyle w:val="PageNumber"/>
            </w:rPr>
            <w:instrText xml:space="preserve"> PAGE </w:instrText>
          </w:r>
          <w:r>
            <w:rPr>
              <w:rStyle w:val="PageNumber"/>
            </w:rPr>
            <w:fldChar w:fldCharType="separate"/>
          </w:r>
          <w:r w:rsidR="00355D69">
            <w:rPr>
              <w:rStyle w:val="PageNumber"/>
              <w:noProof/>
            </w:rPr>
            <w:t>4</w:t>
          </w:r>
          <w:r>
            <w:rPr>
              <w:rStyle w:val="PageNumber"/>
            </w:rPr>
            <w:fldChar w:fldCharType="end"/>
          </w:r>
        </w:p>
      </w:tc>
      <w:tc>
        <w:tcPr>
          <w:tcW w:w="2336" w:type="dxa"/>
        </w:tcPr>
        <w:p w14:paraId="23272335" w14:textId="77777777" w:rsidR="007E13C7" w:rsidRDefault="007E13C7" w:rsidP="001D6F9B">
          <w:pPr>
            <w:pStyle w:val="Footer"/>
            <w:jc w:val="right"/>
            <w:rPr>
              <w:sz w:val="16"/>
              <w:lang w:val="de-DE"/>
            </w:rPr>
          </w:pPr>
        </w:p>
      </w:tc>
    </w:tr>
  </w:tbl>
  <w:p w14:paraId="1E191788" w14:textId="77777777" w:rsidR="007E13C7" w:rsidRDefault="007E13C7">
    <w:pPr>
      <w:pStyle w:val="Footer"/>
      <w:rPr>
        <w:sz w:val="16"/>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BE93A" w14:textId="77777777" w:rsidR="004F08BC" w:rsidRDefault="004F08BC">
      <w:r>
        <w:separator/>
      </w:r>
    </w:p>
  </w:footnote>
  <w:footnote w:type="continuationSeparator" w:id="0">
    <w:p w14:paraId="1454B354" w14:textId="77777777" w:rsidR="004F08BC" w:rsidRDefault="004F08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4550"/>
      <w:gridCol w:w="4520"/>
    </w:tblGrid>
    <w:tr w:rsidR="007E13C7" w14:paraId="2463A269" w14:textId="77777777">
      <w:tc>
        <w:tcPr>
          <w:tcW w:w="4605" w:type="dxa"/>
          <w:vAlign w:val="center"/>
        </w:tcPr>
        <w:p w14:paraId="51737203" w14:textId="16D0E6C4" w:rsidR="007E13C7" w:rsidRDefault="007E13C7">
          <w:pPr>
            <w:pStyle w:val="Header"/>
          </w:pPr>
          <w:r>
            <w:t>Student</w:t>
          </w:r>
          <w:r w:rsidR="00CF32C2">
            <w:t xml:space="preserve"> report</w:t>
          </w:r>
        </w:p>
      </w:tc>
      <w:tc>
        <w:tcPr>
          <w:tcW w:w="4605" w:type="dxa"/>
        </w:tcPr>
        <w:p w14:paraId="54E9B222" w14:textId="77777777" w:rsidR="007E13C7" w:rsidRDefault="0068569A">
          <w:pPr>
            <w:jc w:val="right"/>
          </w:pPr>
          <w:r>
            <w:rPr>
              <w:noProof/>
              <w:lang w:val="en-GB" w:eastAsia="en-GB"/>
            </w:rPr>
            <w:drawing>
              <wp:anchor distT="0" distB="0" distL="114300" distR="114300" simplePos="0" relativeHeight="251661312" behindDoc="0" locked="0" layoutInCell="1" allowOverlap="1" wp14:anchorId="465127F5" wp14:editId="3276C403">
                <wp:simplePos x="0" y="0"/>
                <wp:positionH relativeFrom="column">
                  <wp:posOffset>1281430</wp:posOffset>
                </wp:positionH>
                <wp:positionV relativeFrom="paragraph">
                  <wp:posOffset>5715</wp:posOffset>
                </wp:positionV>
                <wp:extent cx="1638300" cy="304800"/>
                <wp:effectExtent l="0" t="0" r="12700" b="0"/>
                <wp:wrapNone/>
                <wp:docPr id="10" name="Picture 10" descr="Description: Logofargerl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0" descr="Description: Logofargerlit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D5A6ABE" w14:textId="77777777" w:rsidR="007E13C7" w:rsidRDefault="007E13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4550"/>
      <w:gridCol w:w="4520"/>
    </w:tblGrid>
    <w:tr w:rsidR="007E13C7" w14:paraId="1EC69714" w14:textId="77777777">
      <w:tc>
        <w:tcPr>
          <w:tcW w:w="4605" w:type="dxa"/>
          <w:vAlign w:val="center"/>
        </w:tcPr>
        <w:p w14:paraId="08DEAACD" w14:textId="48D3C4D2" w:rsidR="007E13C7" w:rsidRDefault="00E13BCB" w:rsidP="001D6F9B">
          <w:pPr>
            <w:pStyle w:val="Header"/>
          </w:pPr>
          <w:r>
            <w:t>S</w:t>
          </w:r>
          <w:r w:rsidR="00CF32C2">
            <w:t>tudent report</w:t>
          </w:r>
        </w:p>
      </w:tc>
      <w:tc>
        <w:tcPr>
          <w:tcW w:w="4605" w:type="dxa"/>
        </w:tcPr>
        <w:p w14:paraId="614B3F41" w14:textId="77777777" w:rsidR="007E13C7" w:rsidRDefault="0068569A" w:rsidP="001D6F9B">
          <w:pPr>
            <w:jc w:val="right"/>
          </w:pPr>
          <w:r>
            <w:rPr>
              <w:noProof/>
              <w:lang w:val="en-GB" w:eastAsia="en-GB"/>
            </w:rPr>
            <w:drawing>
              <wp:anchor distT="0" distB="0" distL="114300" distR="114300" simplePos="0" relativeHeight="251659264" behindDoc="0" locked="0" layoutInCell="1" allowOverlap="1" wp14:anchorId="114A710C" wp14:editId="6FDF978C">
                <wp:simplePos x="0" y="0"/>
                <wp:positionH relativeFrom="column">
                  <wp:posOffset>1139734</wp:posOffset>
                </wp:positionH>
                <wp:positionV relativeFrom="paragraph">
                  <wp:posOffset>5080</wp:posOffset>
                </wp:positionV>
                <wp:extent cx="1638300" cy="304800"/>
                <wp:effectExtent l="0" t="0" r="0" b="0"/>
                <wp:wrapNone/>
                <wp:docPr id="11" name="Picture 11" descr="Description: Logofargerl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0" descr="Description: Logofargerlit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39E9469" w14:textId="77777777" w:rsidR="007E13C7" w:rsidRDefault="007E13C7" w:rsidP="001D6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CDC40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6451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2CBE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F081E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DC3B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33A3B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2A1D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0EEA9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124B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CC8C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EA0DC2"/>
    <w:multiLevelType w:val="hybridMultilevel"/>
    <w:tmpl w:val="0298D7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53016A9"/>
    <w:multiLevelType w:val="hybridMultilevel"/>
    <w:tmpl w:val="26B8E36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B10604F"/>
    <w:multiLevelType w:val="hybridMultilevel"/>
    <w:tmpl w:val="268EA0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1D6C73DD"/>
    <w:multiLevelType w:val="hybridMultilevel"/>
    <w:tmpl w:val="8BD4A4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1F17772E"/>
    <w:multiLevelType w:val="hybridMultilevel"/>
    <w:tmpl w:val="3A6CB29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FA62402"/>
    <w:multiLevelType w:val="hybridMultilevel"/>
    <w:tmpl w:val="3E50D2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D5403C"/>
    <w:multiLevelType w:val="hybridMultilevel"/>
    <w:tmpl w:val="1422CD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82236FA"/>
    <w:multiLevelType w:val="hybridMultilevel"/>
    <w:tmpl w:val="9EB2B9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8776C56"/>
    <w:multiLevelType w:val="hybridMultilevel"/>
    <w:tmpl w:val="D2D609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3D3D1133"/>
    <w:multiLevelType w:val="hybridMultilevel"/>
    <w:tmpl w:val="F9A6D9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AB42A9C"/>
    <w:multiLevelType w:val="hybridMultilevel"/>
    <w:tmpl w:val="9E6864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0022350"/>
    <w:multiLevelType w:val="hybridMultilevel"/>
    <w:tmpl w:val="CBFAE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3A5313"/>
    <w:multiLevelType w:val="hybridMultilevel"/>
    <w:tmpl w:val="A2BEFE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4660CF4"/>
    <w:multiLevelType w:val="multilevel"/>
    <w:tmpl w:val="E1FAECA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AE54851"/>
    <w:multiLevelType w:val="hybridMultilevel"/>
    <w:tmpl w:val="2F3A30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E1A5627"/>
    <w:multiLevelType w:val="hybridMultilevel"/>
    <w:tmpl w:val="DD909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E7C0CBB"/>
    <w:multiLevelType w:val="hybridMultilevel"/>
    <w:tmpl w:val="08120C1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64FD7E51"/>
    <w:multiLevelType w:val="hybridMultilevel"/>
    <w:tmpl w:val="87E27A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6FD47AC0"/>
    <w:multiLevelType w:val="hybridMultilevel"/>
    <w:tmpl w:val="FA1ED6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71EC406F"/>
    <w:multiLevelType w:val="hybridMultilevel"/>
    <w:tmpl w:val="2290544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74506D69"/>
    <w:multiLevelType w:val="hybridMultilevel"/>
    <w:tmpl w:val="6C58D43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7DBA19A5"/>
    <w:multiLevelType w:val="hybridMultilevel"/>
    <w:tmpl w:val="104C8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965700975">
    <w:abstractNumId w:val="9"/>
  </w:num>
  <w:num w:numId="2" w16cid:durableId="379743162">
    <w:abstractNumId w:val="7"/>
  </w:num>
  <w:num w:numId="3" w16cid:durableId="545291133">
    <w:abstractNumId w:val="6"/>
  </w:num>
  <w:num w:numId="4" w16cid:durableId="1022904765">
    <w:abstractNumId w:val="5"/>
  </w:num>
  <w:num w:numId="5" w16cid:durableId="872690251">
    <w:abstractNumId w:val="4"/>
  </w:num>
  <w:num w:numId="6" w16cid:durableId="1757822981">
    <w:abstractNumId w:val="8"/>
  </w:num>
  <w:num w:numId="7" w16cid:durableId="758983895">
    <w:abstractNumId w:val="3"/>
  </w:num>
  <w:num w:numId="8" w16cid:durableId="913733911">
    <w:abstractNumId w:val="2"/>
  </w:num>
  <w:num w:numId="9" w16cid:durableId="761296252">
    <w:abstractNumId w:val="1"/>
  </w:num>
  <w:num w:numId="10" w16cid:durableId="999700253">
    <w:abstractNumId w:val="0"/>
  </w:num>
  <w:num w:numId="11" w16cid:durableId="1794907862">
    <w:abstractNumId w:val="24"/>
  </w:num>
  <w:num w:numId="12" w16cid:durableId="109514294">
    <w:abstractNumId w:val="12"/>
  </w:num>
  <w:num w:numId="13" w16cid:durableId="1253780934">
    <w:abstractNumId w:val="22"/>
  </w:num>
  <w:num w:numId="14" w16cid:durableId="1595894671">
    <w:abstractNumId w:val="15"/>
  </w:num>
  <w:num w:numId="15" w16cid:durableId="1515146564">
    <w:abstractNumId w:val="17"/>
  </w:num>
  <w:num w:numId="16" w16cid:durableId="9259628">
    <w:abstractNumId w:val="27"/>
  </w:num>
  <w:num w:numId="17" w16cid:durableId="1486582809">
    <w:abstractNumId w:val="16"/>
  </w:num>
  <w:num w:numId="18" w16cid:durableId="32730749">
    <w:abstractNumId w:val="30"/>
  </w:num>
  <w:num w:numId="19" w16cid:durableId="491332607">
    <w:abstractNumId w:val="14"/>
  </w:num>
  <w:num w:numId="20" w16cid:durableId="993022486">
    <w:abstractNumId w:val="25"/>
  </w:num>
  <w:num w:numId="21" w16cid:durableId="1380398534">
    <w:abstractNumId w:val="20"/>
  </w:num>
  <w:num w:numId="22" w16cid:durableId="1353343305">
    <w:abstractNumId w:val="31"/>
  </w:num>
  <w:num w:numId="23" w16cid:durableId="1251498761">
    <w:abstractNumId w:val="18"/>
  </w:num>
  <w:num w:numId="24" w16cid:durableId="256408989">
    <w:abstractNumId w:val="19"/>
  </w:num>
  <w:num w:numId="25" w16cid:durableId="76706736">
    <w:abstractNumId w:val="32"/>
  </w:num>
  <w:num w:numId="26" w16cid:durableId="1616012644">
    <w:abstractNumId w:val="29"/>
  </w:num>
  <w:num w:numId="27" w16cid:durableId="976951322">
    <w:abstractNumId w:val="23"/>
  </w:num>
  <w:num w:numId="28" w16cid:durableId="1870022272">
    <w:abstractNumId w:val="28"/>
  </w:num>
  <w:num w:numId="29" w16cid:durableId="41486695">
    <w:abstractNumId w:val="26"/>
  </w:num>
  <w:num w:numId="30" w16cid:durableId="1969779841">
    <w:abstractNumId w:val="21"/>
  </w:num>
  <w:num w:numId="31" w16cid:durableId="1812401242">
    <w:abstractNumId w:val="11"/>
  </w:num>
  <w:num w:numId="32" w16cid:durableId="1188173778">
    <w:abstractNumId w:val="10"/>
  </w:num>
  <w:num w:numId="33" w16cid:durableId="9313999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4A0"/>
    <w:rsid w:val="00005FF7"/>
    <w:rsid w:val="000072A6"/>
    <w:rsid w:val="00012C5F"/>
    <w:rsid w:val="000140A6"/>
    <w:rsid w:val="00016127"/>
    <w:rsid w:val="000369F5"/>
    <w:rsid w:val="00043E3C"/>
    <w:rsid w:val="00044817"/>
    <w:rsid w:val="00046A85"/>
    <w:rsid w:val="0005262E"/>
    <w:rsid w:val="000542DC"/>
    <w:rsid w:val="000551FF"/>
    <w:rsid w:val="000674E9"/>
    <w:rsid w:val="000704A3"/>
    <w:rsid w:val="00071BD6"/>
    <w:rsid w:val="000772D0"/>
    <w:rsid w:val="000776F8"/>
    <w:rsid w:val="00077B22"/>
    <w:rsid w:val="00084555"/>
    <w:rsid w:val="000846CF"/>
    <w:rsid w:val="0009199B"/>
    <w:rsid w:val="000944BE"/>
    <w:rsid w:val="00094A56"/>
    <w:rsid w:val="0009735C"/>
    <w:rsid w:val="000A46B7"/>
    <w:rsid w:val="000A4E64"/>
    <w:rsid w:val="000A6C88"/>
    <w:rsid w:val="000B0C07"/>
    <w:rsid w:val="000B3B01"/>
    <w:rsid w:val="000B4F9E"/>
    <w:rsid w:val="000B71D6"/>
    <w:rsid w:val="000C5492"/>
    <w:rsid w:val="000C7E71"/>
    <w:rsid w:val="000D101E"/>
    <w:rsid w:val="000E3AFE"/>
    <w:rsid w:val="000E4D21"/>
    <w:rsid w:val="000F5E4C"/>
    <w:rsid w:val="001018FE"/>
    <w:rsid w:val="00102431"/>
    <w:rsid w:val="00111DEB"/>
    <w:rsid w:val="0011651E"/>
    <w:rsid w:val="00126079"/>
    <w:rsid w:val="00126667"/>
    <w:rsid w:val="00127CEF"/>
    <w:rsid w:val="00131BC7"/>
    <w:rsid w:val="00132EC4"/>
    <w:rsid w:val="00133136"/>
    <w:rsid w:val="00134DDE"/>
    <w:rsid w:val="00136DE8"/>
    <w:rsid w:val="0014776C"/>
    <w:rsid w:val="001520BB"/>
    <w:rsid w:val="00152BDC"/>
    <w:rsid w:val="001557C4"/>
    <w:rsid w:val="00155D6F"/>
    <w:rsid w:val="0016257A"/>
    <w:rsid w:val="0017062C"/>
    <w:rsid w:val="001869C9"/>
    <w:rsid w:val="00193865"/>
    <w:rsid w:val="00194D59"/>
    <w:rsid w:val="001A47DD"/>
    <w:rsid w:val="001A4F09"/>
    <w:rsid w:val="001A69D0"/>
    <w:rsid w:val="001A744E"/>
    <w:rsid w:val="001B7BCE"/>
    <w:rsid w:val="001C08AD"/>
    <w:rsid w:val="001C117A"/>
    <w:rsid w:val="001C4B28"/>
    <w:rsid w:val="001C59EA"/>
    <w:rsid w:val="001C65B0"/>
    <w:rsid w:val="001D519E"/>
    <w:rsid w:val="001D6F9B"/>
    <w:rsid w:val="001D7F24"/>
    <w:rsid w:val="001E2EBC"/>
    <w:rsid w:val="001E4F8C"/>
    <w:rsid w:val="001F1E83"/>
    <w:rsid w:val="001F4468"/>
    <w:rsid w:val="001F53E9"/>
    <w:rsid w:val="001F6276"/>
    <w:rsid w:val="00200463"/>
    <w:rsid w:val="00200B7F"/>
    <w:rsid w:val="00203CF9"/>
    <w:rsid w:val="00205BFA"/>
    <w:rsid w:val="0020713A"/>
    <w:rsid w:val="002104B4"/>
    <w:rsid w:val="002133F1"/>
    <w:rsid w:val="00214D8B"/>
    <w:rsid w:val="00222197"/>
    <w:rsid w:val="002271BD"/>
    <w:rsid w:val="0023187F"/>
    <w:rsid w:val="00232578"/>
    <w:rsid w:val="00235F1E"/>
    <w:rsid w:val="00235F5F"/>
    <w:rsid w:val="00244AD0"/>
    <w:rsid w:val="0024520B"/>
    <w:rsid w:val="00245321"/>
    <w:rsid w:val="0025519A"/>
    <w:rsid w:val="00257BED"/>
    <w:rsid w:val="00260113"/>
    <w:rsid w:val="002612B5"/>
    <w:rsid w:val="00261878"/>
    <w:rsid w:val="0026223A"/>
    <w:rsid w:val="002648A1"/>
    <w:rsid w:val="002650C8"/>
    <w:rsid w:val="002652E7"/>
    <w:rsid w:val="0026708A"/>
    <w:rsid w:val="00271B0F"/>
    <w:rsid w:val="002824B6"/>
    <w:rsid w:val="00285CED"/>
    <w:rsid w:val="00291D73"/>
    <w:rsid w:val="002974C7"/>
    <w:rsid w:val="002A0275"/>
    <w:rsid w:val="002A2F04"/>
    <w:rsid w:val="002A360D"/>
    <w:rsid w:val="002A3F1C"/>
    <w:rsid w:val="002A42DB"/>
    <w:rsid w:val="002A5D56"/>
    <w:rsid w:val="002B16A8"/>
    <w:rsid w:val="002B2711"/>
    <w:rsid w:val="002B4F2E"/>
    <w:rsid w:val="002C3A49"/>
    <w:rsid w:val="002D015B"/>
    <w:rsid w:val="002E1356"/>
    <w:rsid w:val="002E2760"/>
    <w:rsid w:val="002F3E98"/>
    <w:rsid w:val="00301788"/>
    <w:rsid w:val="00303E84"/>
    <w:rsid w:val="003041BC"/>
    <w:rsid w:val="003056CA"/>
    <w:rsid w:val="003161FC"/>
    <w:rsid w:val="00316EDC"/>
    <w:rsid w:val="003178E6"/>
    <w:rsid w:val="0032047F"/>
    <w:rsid w:val="00325468"/>
    <w:rsid w:val="00325493"/>
    <w:rsid w:val="00333D27"/>
    <w:rsid w:val="00333E36"/>
    <w:rsid w:val="00334812"/>
    <w:rsid w:val="0033772D"/>
    <w:rsid w:val="00345444"/>
    <w:rsid w:val="003467BB"/>
    <w:rsid w:val="00350D53"/>
    <w:rsid w:val="00351239"/>
    <w:rsid w:val="0035207A"/>
    <w:rsid w:val="00355D69"/>
    <w:rsid w:val="003568C9"/>
    <w:rsid w:val="00361ABE"/>
    <w:rsid w:val="00365391"/>
    <w:rsid w:val="003664A0"/>
    <w:rsid w:val="003703BB"/>
    <w:rsid w:val="00372DAC"/>
    <w:rsid w:val="00373845"/>
    <w:rsid w:val="0037459A"/>
    <w:rsid w:val="00381310"/>
    <w:rsid w:val="00381AD9"/>
    <w:rsid w:val="00381F01"/>
    <w:rsid w:val="00385BCB"/>
    <w:rsid w:val="003917B7"/>
    <w:rsid w:val="003929FF"/>
    <w:rsid w:val="00392EB8"/>
    <w:rsid w:val="00393AB5"/>
    <w:rsid w:val="0039465E"/>
    <w:rsid w:val="003979FA"/>
    <w:rsid w:val="00397E2E"/>
    <w:rsid w:val="003A351F"/>
    <w:rsid w:val="003B10F8"/>
    <w:rsid w:val="003B5045"/>
    <w:rsid w:val="003B6A6F"/>
    <w:rsid w:val="003C3E69"/>
    <w:rsid w:val="003E08BA"/>
    <w:rsid w:val="003E3E5B"/>
    <w:rsid w:val="003F33E8"/>
    <w:rsid w:val="003F4983"/>
    <w:rsid w:val="003F531A"/>
    <w:rsid w:val="003F6C56"/>
    <w:rsid w:val="00401F1C"/>
    <w:rsid w:val="004032BA"/>
    <w:rsid w:val="0040463D"/>
    <w:rsid w:val="004058E8"/>
    <w:rsid w:val="00405B48"/>
    <w:rsid w:val="004134C1"/>
    <w:rsid w:val="00422E00"/>
    <w:rsid w:val="00440032"/>
    <w:rsid w:val="0044785A"/>
    <w:rsid w:val="00447D06"/>
    <w:rsid w:val="00450D59"/>
    <w:rsid w:val="004511EF"/>
    <w:rsid w:val="00451BF8"/>
    <w:rsid w:val="00453BD5"/>
    <w:rsid w:val="00454184"/>
    <w:rsid w:val="0045505C"/>
    <w:rsid w:val="00455EC1"/>
    <w:rsid w:val="00456E20"/>
    <w:rsid w:val="0046478B"/>
    <w:rsid w:val="00467004"/>
    <w:rsid w:val="004720B7"/>
    <w:rsid w:val="00475945"/>
    <w:rsid w:val="004766FE"/>
    <w:rsid w:val="00480696"/>
    <w:rsid w:val="00487FC1"/>
    <w:rsid w:val="004A0333"/>
    <w:rsid w:val="004A3E0C"/>
    <w:rsid w:val="004A5D60"/>
    <w:rsid w:val="004A7562"/>
    <w:rsid w:val="004B16D7"/>
    <w:rsid w:val="004B1B21"/>
    <w:rsid w:val="004B517D"/>
    <w:rsid w:val="004B677B"/>
    <w:rsid w:val="004C65FA"/>
    <w:rsid w:val="004C67CA"/>
    <w:rsid w:val="004C7C16"/>
    <w:rsid w:val="004D0527"/>
    <w:rsid w:val="004D1AB5"/>
    <w:rsid w:val="004D2609"/>
    <w:rsid w:val="004D75BF"/>
    <w:rsid w:val="004E27AE"/>
    <w:rsid w:val="004E2D24"/>
    <w:rsid w:val="004E7094"/>
    <w:rsid w:val="004F08BC"/>
    <w:rsid w:val="004F2235"/>
    <w:rsid w:val="004F455B"/>
    <w:rsid w:val="00503E17"/>
    <w:rsid w:val="005046DE"/>
    <w:rsid w:val="00504E99"/>
    <w:rsid w:val="00506918"/>
    <w:rsid w:val="00507AA1"/>
    <w:rsid w:val="00513703"/>
    <w:rsid w:val="0051507B"/>
    <w:rsid w:val="00515C05"/>
    <w:rsid w:val="005212F4"/>
    <w:rsid w:val="0052132B"/>
    <w:rsid w:val="00521AB1"/>
    <w:rsid w:val="00522FD1"/>
    <w:rsid w:val="005256D2"/>
    <w:rsid w:val="005323FA"/>
    <w:rsid w:val="00533B3C"/>
    <w:rsid w:val="0054166C"/>
    <w:rsid w:val="00546CE2"/>
    <w:rsid w:val="00552AAF"/>
    <w:rsid w:val="005537F6"/>
    <w:rsid w:val="00554F92"/>
    <w:rsid w:val="00563F7A"/>
    <w:rsid w:val="00575593"/>
    <w:rsid w:val="00577CB3"/>
    <w:rsid w:val="005800B8"/>
    <w:rsid w:val="00583F5B"/>
    <w:rsid w:val="005867C7"/>
    <w:rsid w:val="005948D3"/>
    <w:rsid w:val="005979AD"/>
    <w:rsid w:val="005A46A1"/>
    <w:rsid w:val="005A73D0"/>
    <w:rsid w:val="005B07C2"/>
    <w:rsid w:val="005B45E1"/>
    <w:rsid w:val="005B6B70"/>
    <w:rsid w:val="005C3B91"/>
    <w:rsid w:val="005C61FA"/>
    <w:rsid w:val="005D02C0"/>
    <w:rsid w:val="005D7027"/>
    <w:rsid w:val="005E080B"/>
    <w:rsid w:val="005E1106"/>
    <w:rsid w:val="005E5A9A"/>
    <w:rsid w:val="005E7276"/>
    <w:rsid w:val="005F2FAD"/>
    <w:rsid w:val="005F4C81"/>
    <w:rsid w:val="005F7B29"/>
    <w:rsid w:val="00600232"/>
    <w:rsid w:val="006024DF"/>
    <w:rsid w:val="00607D4F"/>
    <w:rsid w:val="00610181"/>
    <w:rsid w:val="00617BF7"/>
    <w:rsid w:val="00626AB5"/>
    <w:rsid w:val="00626E73"/>
    <w:rsid w:val="00631C92"/>
    <w:rsid w:val="00631CE1"/>
    <w:rsid w:val="00641C1A"/>
    <w:rsid w:val="0064201E"/>
    <w:rsid w:val="0064797B"/>
    <w:rsid w:val="0065074C"/>
    <w:rsid w:val="00660189"/>
    <w:rsid w:val="00661413"/>
    <w:rsid w:val="00665561"/>
    <w:rsid w:val="0067115E"/>
    <w:rsid w:val="006759F7"/>
    <w:rsid w:val="00675EAE"/>
    <w:rsid w:val="00680428"/>
    <w:rsid w:val="00683DBC"/>
    <w:rsid w:val="0068569A"/>
    <w:rsid w:val="00686E2F"/>
    <w:rsid w:val="0069189C"/>
    <w:rsid w:val="00694871"/>
    <w:rsid w:val="006A0B5F"/>
    <w:rsid w:val="006A2426"/>
    <w:rsid w:val="006A35A5"/>
    <w:rsid w:val="006A42C6"/>
    <w:rsid w:val="006A4E07"/>
    <w:rsid w:val="006B378D"/>
    <w:rsid w:val="006B521F"/>
    <w:rsid w:val="006B5C8B"/>
    <w:rsid w:val="006B6D5A"/>
    <w:rsid w:val="006B7677"/>
    <w:rsid w:val="006C0479"/>
    <w:rsid w:val="006D3B91"/>
    <w:rsid w:val="006D4127"/>
    <w:rsid w:val="006D6F0F"/>
    <w:rsid w:val="006D75E1"/>
    <w:rsid w:val="006E0B6D"/>
    <w:rsid w:val="006E6E1D"/>
    <w:rsid w:val="006F0BF3"/>
    <w:rsid w:val="006F167D"/>
    <w:rsid w:val="006F34ED"/>
    <w:rsid w:val="006F37F2"/>
    <w:rsid w:val="006F39C7"/>
    <w:rsid w:val="006F7EAB"/>
    <w:rsid w:val="006F7F02"/>
    <w:rsid w:val="00700779"/>
    <w:rsid w:val="00703F69"/>
    <w:rsid w:val="00704D7F"/>
    <w:rsid w:val="007054C6"/>
    <w:rsid w:val="00705E51"/>
    <w:rsid w:val="007065A9"/>
    <w:rsid w:val="007130B1"/>
    <w:rsid w:val="007154EE"/>
    <w:rsid w:val="00726F4A"/>
    <w:rsid w:val="00742230"/>
    <w:rsid w:val="00744133"/>
    <w:rsid w:val="00751656"/>
    <w:rsid w:val="00751661"/>
    <w:rsid w:val="00753D26"/>
    <w:rsid w:val="00755708"/>
    <w:rsid w:val="0076282F"/>
    <w:rsid w:val="007631EC"/>
    <w:rsid w:val="00771C8A"/>
    <w:rsid w:val="00773815"/>
    <w:rsid w:val="007767D9"/>
    <w:rsid w:val="00782A48"/>
    <w:rsid w:val="00782A82"/>
    <w:rsid w:val="007A3EC0"/>
    <w:rsid w:val="007B113B"/>
    <w:rsid w:val="007C6EA8"/>
    <w:rsid w:val="007D0A37"/>
    <w:rsid w:val="007D3C14"/>
    <w:rsid w:val="007E13C7"/>
    <w:rsid w:val="008004F6"/>
    <w:rsid w:val="00800F84"/>
    <w:rsid w:val="00811239"/>
    <w:rsid w:val="00811AB5"/>
    <w:rsid w:val="008125B7"/>
    <w:rsid w:val="00813931"/>
    <w:rsid w:val="00814201"/>
    <w:rsid w:val="00815851"/>
    <w:rsid w:val="008168B6"/>
    <w:rsid w:val="00823B1D"/>
    <w:rsid w:val="00830D89"/>
    <w:rsid w:val="00830FC8"/>
    <w:rsid w:val="0084101E"/>
    <w:rsid w:val="00842AFB"/>
    <w:rsid w:val="00846420"/>
    <w:rsid w:val="00851B4C"/>
    <w:rsid w:val="008544F8"/>
    <w:rsid w:val="00857281"/>
    <w:rsid w:val="00866407"/>
    <w:rsid w:val="008720C8"/>
    <w:rsid w:val="008747FD"/>
    <w:rsid w:val="00874809"/>
    <w:rsid w:val="00874FF5"/>
    <w:rsid w:val="00882395"/>
    <w:rsid w:val="008925D9"/>
    <w:rsid w:val="00893BF9"/>
    <w:rsid w:val="008A2718"/>
    <w:rsid w:val="008A703C"/>
    <w:rsid w:val="008B03A6"/>
    <w:rsid w:val="008B4636"/>
    <w:rsid w:val="008B469C"/>
    <w:rsid w:val="008B4CE9"/>
    <w:rsid w:val="008D0823"/>
    <w:rsid w:val="008D39A4"/>
    <w:rsid w:val="008E0D98"/>
    <w:rsid w:val="008E3671"/>
    <w:rsid w:val="008E3F73"/>
    <w:rsid w:val="008E61D6"/>
    <w:rsid w:val="008E775C"/>
    <w:rsid w:val="008F259F"/>
    <w:rsid w:val="009017C7"/>
    <w:rsid w:val="00901F18"/>
    <w:rsid w:val="00911853"/>
    <w:rsid w:val="00920A8A"/>
    <w:rsid w:val="00924E0C"/>
    <w:rsid w:val="00927E14"/>
    <w:rsid w:val="00933046"/>
    <w:rsid w:val="00933D51"/>
    <w:rsid w:val="00936597"/>
    <w:rsid w:val="009406ED"/>
    <w:rsid w:val="00940DB7"/>
    <w:rsid w:val="00944239"/>
    <w:rsid w:val="009525C1"/>
    <w:rsid w:val="00955B41"/>
    <w:rsid w:val="00956085"/>
    <w:rsid w:val="00956DCA"/>
    <w:rsid w:val="00956FF5"/>
    <w:rsid w:val="009649C5"/>
    <w:rsid w:val="00966978"/>
    <w:rsid w:val="00972420"/>
    <w:rsid w:val="00972456"/>
    <w:rsid w:val="009742F5"/>
    <w:rsid w:val="0097720D"/>
    <w:rsid w:val="009778BA"/>
    <w:rsid w:val="00983BCD"/>
    <w:rsid w:val="00985BF0"/>
    <w:rsid w:val="00992A42"/>
    <w:rsid w:val="009B7CDE"/>
    <w:rsid w:val="009C018A"/>
    <w:rsid w:val="009C7D75"/>
    <w:rsid w:val="009D0F13"/>
    <w:rsid w:val="009D1872"/>
    <w:rsid w:val="009D222E"/>
    <w:rsid w:val="009E1D52"/>
    <w:rsid w:val="009E1DC5"/>
    <w:rsid w:val="009E3884"/>
    <w:rsid w:val="009F5BC6"/>
    <w:rsid w:val="009F6584"/>
    <w:rsid w:val="009F6C0F"/>
    <w:rsid w:val="00A00EAF"/>
    <w:rsid w:val="00A03023"/>
    <w:rsid w:val="00A04820"/>
    <w:rsid w:val="00A06221"/>
    <w:rsid w:val="00A1326B"/>
    <w:rsid w:val="00A22F1D"/>
    <w:rsid w:val="00A24DC5"/>
    <w:rsid w:val="00A258DB"/>
    <w:rsid w:val="00A25C9F"/>
    <w:rsid w:val="00A314B8"/>
    <w:rsid w:val="00A359E0"/>
    <w:rsid w:val="00A369CB"/>
    <w:rsid w:val="00A456AA"/>
    <w:rsid w:val="00A472E7"/>
    <w:rsid w:val="00A50CD6"/>
    <w:rsid w:val="00A538D8"/>
    <w:rsid w:val="00A5410F"/>
    <w:rsid w:val="00A6004B"/>
    <w:rsid w:val="00A63DAD"/>
    <w:rsid w:val="00A667B1"/>
    <w:rsid w:val="00A74B73"/>
    <w:rsid w:val="00A77231"/>
    <w:rsid w:val="00A82AD1"/>
    <w:rsid w:val="00A84D22"/>
    <w:rsid w:val="00A84DC5"/>
    <w:rsid w:val="00A92EC2"/>
    <w:rsid w:val="00A931F3"/>
    <w:rsid w:val="00A969A1"/>
    <w:rsid w:val="00A96CBB"/>
    <w:rsid w:val="00AA0E58"/>
    <w:rsid w:val="00AA1F37"/>
    <w:rsid w:val="00AB1952"/>
    <w:rsid w:val="00AB73BD"/>
    <w:rsid w:val="00AC3EBD"/>
    <w:rsid w:val="00AC4F24"/>
    <w:rsid w:val="00AD1C4F"/>
    <w:rsid w:val="00AD30F4"/>
    <w:rsid w:val="00AD3206"/>
    <w:rsid w:val="00AD4AB4"/>
    <w:rsid w:val="00AE4428"/>
    <w:rsid w:val="00AF3C46"/>
    <w:rsid w:val="00B00F9A"/>
    <w:rsid w:val="00B0134D"/>
    <w:rsid w:val="00B030FC"/>
    <w:rsid w:val="00B036F7"/>
    <w:rsid w:val="00B06D01"/>
    <w:rsid w:val="00B12C54"/>
    <w:rsid w:val="00B1480E"/>
    <w:rsid w:val="00B2562C"/>
    <w:rsid w:val="00B27309"/>
    <w:rsid w:val="00B32C27"/>
    <w:rsid w:val="00B32D59"/>
    <w:rsid w:val="00B3509F"/>
    <w:rsid w:val="00B35DB9"/>
    <w:rsid w:val="00B507B4"/>
    <w:rsid w:val="00B52A05"/>
    <w:rsid w:val="00B538D7"/>
    <w:rsid w:val="00B56701"/>
    <w:rsid w:val="00B61426"/>
    <w:rsid w:val="00B639BB"/>
    <w:rsid w:val="00B7081D"/>
    <w:rsid w:val="00B70CE9"/>
    <w:rsid w:val="00B70E0C"/>
    <w:rsid w:val="00B73218"/>
    <w:rsid w:val="00B73718"/>
    <w:rsid w:val="00B808FF"/>
    <w:rsid w:val="00B82957"/>
    <w:rsid w:val="00B91739"/>
    <w:rsid w:val="00B91E1F"/>
    <w:rsid w:val="00B96774"/>
    <w:rsid w:val="00BA4B94"/>
    <w:rsid w:val="00BB4246"/>
    <w:rsid w:val="00BC05AC"/>
    <w:rsid w:val="00BC3D0E"/>
    <w:rsid w:val="00BE504F"/>
    <w:rsid w:val="00BF720F"/>
    <w:rsid w:val="00C04458"/>
    <w:rsid w:val="00C04CDD"/>
    <w:rsid w:val="00C04D4A"/>
    <w:rsid w:val="00C07B66"/>
    <w:rsid w:val="00C109E3"/>
    <w:rsid w:val="00C1254F"/>
    <w:rsid w:val="00C22A7B"/>
    <w:rsid w:val="00C31271"/>
    <w:rsid w:val="00C31C4B"/>
    <w:rsid w:val="00C33FFC"/>
    <w:rsid w:val="00C400CD"/>
    <w:rsid w:val="00C40CDE"/>
    <w:rsid w:val="00C4207C"/>
    <w:rsid w:val="00C42918"/>
    <w:rsid w:val="00C430C9"/>
    <w:rsid w:val="00C44709"/>
    <w:rsid w:val="00C45B56"/>
    <w:rsid w:val="00C50F60"/>
    <w:rsid w:val="00C67F11"/>
    <w:rsid w:val="00C72D51"/>
    <w:rsid w:val="00C731C7"/>
    <w:rsid w:val="00C81CA5"/>
    <w:rsid w:val="00C95A46"/>
    <w:rsid w:val="00CA0B7B"/>
    <w:rsid w:val="00CA1F24"/>
    <w:rsid w:val="00CA3908"/>
    <w:rsid w:val="00CA463D"/>
    <w:rsid w:val="00CB0E98"/>
    <w:rsid w:val="00CB30C9"/>
    <w:rsid w:val="00CB5AB6"/>
    <w:rsid w:val="00CC054C"/>
    <w:rsid w:val="00CC3453"/>
    <w:rsid w:val="00CC761B"/>
    <w:rsid w:val="00CD124E"/>
    <w:rsid w:val="00CD37F7"/>
    <w:rsid w:val="00CD4A7C"/>
    <w:rsid w:val="00CD5D2F"/>
    <w:rsid w:val="00CD67E8"/>
    <w:rsid w:val="00CE0F28"/>
    <w:rsid w:val="00CE136E"/>
    <w:rsid w:val="00CE2613"/>
    <w:rsid w:val="00CF1F06"/>
    <w:rsid w:val="00CF2EB6"/>
    <w:rsid w:val="00CF32C2"/>
    <w:rsid w:val="00CF7477"/>
    <w:rsid w:val="00D01B40"/>
    <w:rsid w:val="00D03E4A"/>
    <w:rsid w:val="00D10861"/>
    <w:rsid w:val="00D160F0"/>
    <w:rsid w:val="00D17F46"/>
    <w:rsid w:val="00D211A6"/>
    <w:rsid w:val="00D23FEB"/>
    <w:rsid w:val="00D2523E"/>
    <w:rsid w:val="00D2760D"/>
    <w:rsid w:val="00D31AA1"/>
    <w:rsid w:val="00D32508"/>
    <w:rsid w:val="00D33726"/>
    <w:rsid w:val="00D41812"/>
    <w:rsid w:val="00D41C58"/>
    <w:rsid w:val="00D4757F"/>
    <w:rsid w:val="00D5116A"/>
    <w:rsid w:val="00D6348A"/>
    <w:rsid w:val="00D64105"/>
    <w:rsid w:val="00D64651"/>
    <w:rsid w:val="00D65B90"/>
    <w:rsid w:val="00D66621"/>
    <w:rsid w:val="00D66C68"/>
    <w:rsid w:val="00D73572"/>
    <w:rsid w:val="00D80A41"/>
    <w:rsid w:val="00D84673"/>
    <w:rsid w:val="00D87DBE"/>
    <w:rsid w:val="00D90443"/>
    <w:rsid w:val="00D906AA"/>
    <w:rsid w:val="00D91BAD"/>
    <w:rsid w:val="00D97C71"/>
    <w:rsid w:val="00DA3197"/>
    <w:rsid w:val="00DA4653"/>
    <w:rsid w:val="00DB0EB7"/>
    <w:rsid w:val="00DB2BCC"/>
    <w:rsid w:val="00DB5CF8"/>
    <w:rsid w:val="00DB6917"/>
    <w:rsid w:val="00DC3053"/>
    <w:rsid w:val="00DC533E"/>
    <w:rsid w:val="00DC5956"/>
    <w:rsid w:val="00DD354C"/>
    <w:rsid w:val="00DD3AE3"/>
    <w:rsid w:val="00DE34D2"/>
    <w:rsid w:val="00DE3753"/>
    <w:rsid w:val="00DE6C65"/>
    <w:rsid w:val="00DE7B3C"/>
    <w:rsid w:val="00DF1BD6"/>
    <w:rsid w:val="00DF25E9"/>
    <w:rsid w:val="00DF6459"/>
    <w:rsid w:val="00DF6590"/>
    <w:rsid w:val="00E00AED"/>
    <w:rsid w:val="00E0610E"/>
    <w:rsid w:val="00E10D8A"/>
    <w:rsid w:val="00E11281"/>
    <w:rsid w:val="00E117D6"/>
    <w:rsid w:val="00E13BCB"/>
    <w:rsid w:val="00E2165F"/>
    <w:rsid w:val="00E33459"/>
    <w:rsid w:val="00E372F5"/>
    <w:rsid w:val="00E40F69"/>
    <w:rsid w:val="00E43DC5"/>
    <w:rsid w:val="00E4436F"/>
    <w:rsid w:val="00E47915"/>
    <w:rsid w:val="00E53698"/>
    <w:rsid w:val="00E55162"/>
    <w:rsid w:val="00E568C0"/>
    <w:rsid w:val="00E578AD"/>
    <w:rsid w:val="00E638AA"/>
    <w:rsid w:val="00E66004"/>
    <w:rsid w:val="00E67DF0"/>
    <w:rsid w:val="00E71556"/>
    <w:rsid w:val="00E7253D"/>
    <w:rsid w:val="00E7380A"/>
    <w:rsid w:val="00E740D5"/>
    <w:rsid w:val="00E76DC9"/>
    <w:rsid w:val="00E81C26"/>
    <w:rsid w:val="00E837B0"/>
    <w:rsid w:val="00E855CC"/>
    <w:rsid w:val="00E86059"/>
    <w:rsid w:val="00E87595"/>
    <w:rsid w:val="00E907F4"/>
    <w:rsid w:val="00EA52C7"/>
    <w:rsid w:val="00EA5945"/>
    <w:rsid w:val="00EA60E3"/>
    <w:rsid w:val="00EA760C"/>
    <w:rsid w:val="00EB01EE"/>
    <w:rsid w:val="00EB1E46"/>
    <w:rsid w:val="00EB7132"/>
    <w:rsid w:val="00EC0DD4"/>
    <w:rsid w:val="00ED064D"/>
    <w:rsid w:val="00ED32B3"/>
    <w:rsid w:val="00ED58B6"/>
    <w:rsid w:val="00ED5DBA"/>
    <w:rsid w:val="00EE371B"/>
    <w:rsid w:val="00EE4418"/>
    <w:rsid w:val="00EE5715"/>
    <w:rsid w:val="00EE6422"/>
    <w:rsid w:val="00EE7D35"/>
    <w:rsid w:val="00EF05EC"/>
    <w:rsid w:val="00EF61B9"/>
    <w:rsid w:val="00F06DF3"/>
    <w:rsid w:val="00F12DA2"/>
    <w:rsid w:val="00F131FC"/>
    <w:rsid w:val="00F15353"/>
    <w:rsid w:val="00F15391"/>
    <w:rsid w:val="00F1750C"/>
    <w:rsid w:val="00F2028C"/>
    <w:rsid w:val="00F21BF1"/>
    <w:rsid w:val="00F24F6B"/>
    <w:rsid w:val="00F44F15"/>
    <w:rsid w:val="00F51AB2"/>
    <w:rsid w:val="00F51AC5"/>
    <w:rsid w:val="00F530D2"/>
    <w:rsid w:val="00F55812"/>
    <w:rsid w:val="00F60671"/>
    <w:rsid w:val="00F60D13"/>
    <w:rsid w:val="00F62C51"/>
    <w:rsid w:val="00F634E4"/>
    <w:rsid w:val="00F64A12"/>
    <w:rsid w:val="00F65E15"/>
    <w:rsid w:val="00F71B48"/>
    <w:rsid w:val="00F72DB2"/>
    <w:rsid w:val="00F73450"/>
    <w:rsid w:val="00F831AF"/>
    <w:rsid w:val="00F8537B"/>
    <w:rsid w:val="00F85A08"/>
    <w:rsid w:val="00F91693"/>
    <w:rsid w:val="00F94012"/>
    <w:rsid w:val="00F942D0"/>
    <w:rsid w:val="00F95094"/>
    <w:rsid w:val="00FA46CE"/>
    <w:rsid w:val="00FA69EA"/>
    <w:rsid w:val="00FB0534"/>
    <w:rsid w:val="00FB1B39"/>
    <w:rsid w:val="00FB1D68"/>
    <w:rsid w:val="00FB2BC6"/>
    <w:rsid w:val="00FB3ECB"/>
    <w:rsid w:val="00FB57D1"/>
    <w:rsid w:val="00FB7023"/>
    <w:rsid w:val="00FC0A9C"/>
    <w:rsid w:val="00FC0DCD"/>
    <w:rsid w:val="00FC462B"/>
    <w:rsid w:val="00FD0306"/>
    <w:rsid w:val="00FD5BFC"/>
    <w:rsid w:val="00FD65F6"/>
    <w:rsid w:val="00FD7BE2"/>
    <w:rsid w:val="00FE1FA9"/>
    <w:rsid w:val="00FE4D0D"/>
    <w:rsid w:val="00FE7449"/>
    <w:rsid w:val="00FF130F"/>
    <w:rsid w:val="00FF7E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534557"/>
  <w14:defaultImageDpi w14:val="300"/>
  <w15:docId w15:val="{8F5D5541-102E-48A4-8905-FDD4A67BB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Verdana" w:hAnsi="Verdana"/>
      <w:lang w:val="nb-NO" w:eastAsia="nb-NO"/>
    </w:rPr>
  </w:style>
  <w:style w:type="paragraph" w:styleId="Heading1">
    <w:name w:val="heading 1"/>
    <w:basedOn w:val="Normal"/>
    <w:next w:val="BodyText"/>
    <w:qFormat/>
    <w:rsid w:val="00924E0C"/>
    <w:pPr>
      <w:keepNext/>
      <w:numPr>
        <w:numId w:val="11"/>
      </w:numPr>
      <w:spacing w:before="360" w:after="120"/>
      <w:ind w:left="431" w:hanging="431"/>
      <w:outlineLvl w:val="0"/>
    </w:pPr>
    <w:rPr>
      <w:rFonts w:ascii="Arial" w:hAnsi="Arial" w:cs="Arial"/>
      <w:b/>
      <w:bCs/>
      <w:smallCaps/>
      <w:kern w:val="32"/>
      <w:sz w:val="32"/>
      <w:szCs w:val="32"/>
    </w:rPr>
  </w:style>
  <w:style w:type="paragraph" w:styleId="Heading2">
    <w:name w:val="heading 2"/>
    <w:basedOn w:val="Normal"/>
    <w:next w:val="BodyText"/>
    <w:qFormat/>
    <w:rsid w:val="00FA69EA"/>
    <w:pPr>
      <w:keepNext/>
      <w:numPr>
        <w:ilvl w:val="1"/>
        <w:numId w:val="11"/>
      </w:numPr>
      <w:spacing w:before="240" w:after="60"/>
      <w:outlineLvl w:val="1"/>
    </w:pPr>
    <w:rPr>
      <w:rFonts w:ascii="Arial" w:hAnsi="Arial" w:cs="Arial"/>
      <w:b/>
      <w:bCs/>
      <w:i/>
      <w:iCs/>
      <w:sz w:val="28"/>
      <w:szCs w:val="28"/>
    </w:rPr>
  </w:style>
  <w:style w:type="paragraph" w:styleId="Heading3">
    <w:name w:val="heading 3"/>
    <w:basedOn w:val="Normal"/>
    <w:next w:val="BodyText"/>
    <w:qFormat/>
    <w:rsid w:val="00FA69EA"/>
    <w:pPr>
      <w:keepNext/>
      <w:numPr>
        <w:ilvl w:val="2"/>
        <w:numId w:val="11"/>
      </w:numPr>
      <w:spacing w:before="240" w:after="60"/>
      <w:outlineLvl w:val="2"/>
    </w:pPr>
    <w:rPr>
      <w:rFonts w:ascii="Arial" w:hAnsi="Arial" w:cs="Arial"/>
      <w:b/>
      <w:bCs/>
      <w:sz w:val="26"/>
      <w:szCs w:val="26"/>
    </w:rPr>
  </w:style>
  <w:style w:type="paragraph" w:styleId="Heading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Heading5">
    <w:name w:val="heading 5"/>
    <w:basedOn w:val="Normal"/>
    <w:next w:val="Normal"/>
    <w:qFormat/>
    <w:rsid w:val="00FA69EA"/>
    <w:pPr>
      <w:numPr>
        <w:ilvl w:val="4"/>
        <w:numId w:val="11"/>
      </w:numPr>
      <w:spacing w:before="240" w:after="60"/>
      <w:outlineLvl w:val="4"/>
    </w:pPr>
    <w:rPr>
      <w:b/>
      <w:bCs/>
      <w:i/>
      <w:iCs/>
      <w:sz w:val="26"/>
      <w:szCs w:val="26"/>
    </w:rPr>
  </w:style>
  <w:style w:type="paragraph" w:styleId="Heading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Heading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Heading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ellovsk">
    <w:name w:val="Tabellovsk"/>
    <w:basedOn w:val="Normal"/>
    <w:pPr>
      <w:tabs>
        <w:tab w:val="left" w:pos="6379"/>
      </w:tabs>
    </w:pPr>
    <w:rPr>
      <w:smallCaps/>
    </w:rPr>
  </w:style>
  <w:style w:type="paragraph" w:styleId="Header">
    <w:name w:val="header"/>
    <w:basedOn w:val="Normal"/>
    <w:next w:val="Normal"/>
    <w:pPr>
      <w:tabs>
        <w:tab w:val="center" w:pos="4536"/>
        <w:tab w:val="right" w:pos="9072"/>
      </w:tabs>
    </w:pPr>
    <w:rPr>
      <w:smallCaps/>
      <w:sz w:val="40"/>
    </w:rPr>
  </w:style>
  <w:style w:type="paragraph" w:styleId="Footer">
    <w:name w:val="footer"/>
    <w:basedOn w:val="Normal"/>
    <w:pPr>
      <w:tabs>
        <w:tab w:val="center" w:pos="4536"/>
        <w:tab w:val="right" w:pos="9072"/>
      </w:tabs>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PageNumber">
    <w:name w:val="page number"/>
    <w:basedOn w:val="DefaultParagraphFont"/>
    <w:rsid w:val="001D6F9B"/>
  </w:style>
  <w:style w:type="paragraph" w:styleId="Title">
    <w:name w:val="Title"/>
    <w:basedOn w:val="Normal"/>
    <w:qFormat/>
    <w:rsid w:val="00FA69EA"/>
    <w:pPr>
      <w:spacing w:before="240" w:after="60"/>
      <w:jc w:val="center"/>
    </w:pPr>
    <w:rPr>
      <w:rFonts w:ascii="Arial" w:hAnsi="Arial" w:cs="Arial"/>
      <w:b/>
      <w:bCs/>
      <w:kern w:val="28"/>
      <w:sz w:val="32"/>
      <w:szCs w:val="32"/>
    </w:rPr>
  </w:style>
  <w:style w:type="paragraph" w:styleId="TOC1">
    <w:name w:val="toc 1"/>
    <w:basedOn w:val="Normal"/>
    <w:next w:val="Normal"/>
    <w:autoRedefine/>
    <w:uiPriority w:val="39"/>
    <w:rsid w:val="00FA69EA"/>
  </w:style>
  <w:style w:type="paragraph" w:styleId="TOC3">
    <w:name w:val="toc 3"/>
    <w:basedOn w:val="Normal"/>
    <w:next w:val="Normal"/>
    <w:autoRedefine/>
    <w:uiPriority w:val="39"/>
    <w:rsid w:val="00FA69EA"/>
    <w:pPr>
      <w:ind w:left="400"/>
    </w:pPr>
  </w:style>
  <w:style w:type="paragraph" w:styleId="BodyText">
    <w:name w:val="Body Text"/>
    <w:basedOn w:val="Normal"/>
    <w:link w:val="BodyTextChar"/>
    <w:rsid w:val="00FA69EA"/>
    <w:pPr>
      <w:spacing w:after="120"/>
    </w:pPr>
  </w:style>
  <w:style w:type="paragraph" w:customStyle="1" w:styleId="Comment">
    <w:name w:val="Comment"/>
    <w:basedOn w:val="BodyText"/>
    <w:rsid w:val="00703F69"/>
    <w:rPr>
      <w:i/>
      <w:color w:val="339966"/>
    </w:rPr>
  </w:style>
  <w:style w:type="paragraph" w:customStyle="1" w:styleId="Definition">
    <w:name w:val="Definition"/>
    <w:basedOn w:val="Normal"/>
    <w:rsid w:val="000551FF"/>
    <w:pPr>
      <w:ind w:left="2268" w:hanging="2268"/>
    </w:pPr>
  </w:style>
  <w:style w:type="paragraph" w:customStyle="1" w:styleId="References">
    <w:name w:val="References"/>
    <w:basedOn w:val="BodyText"/>
    <w:rsid w:val="00753D26"/>
    <w:pPr>
      <w:numPr>
        <w:numId w:val="12"/>
      </w:numPr>
    </w:pPr>
  </w:style>
  <w:style w:type="paragraph" w:styleId="BalloonText">
    <w:name w:val="Balloon Text"/>
    <w:basedOn w:val="Normal"/>
    <w:link w:val="BalloonTextChar"/>
    <w:rsid w:val="0068569A"/>
    <w:rPr>
      <w:rFonts w:ascii="Lucida Grande" w:hAnsi="Lucida Grande"/>
      <w:sz w:val="18"/>
      <w:szCs w:val="18"/>
    </w:rPr>
  </w:style>
  <w:style w:type="character" w:customStyle="1" w:styleId="BalloonTextChar">
    <w:name w:val="Balloon Text Char"/>
    <w:basedOn w:val="DefaultParagraphFont"/>
    <w:link w:val="BalloonText"/>
    <w:rsid w:val="0068569A"/>
    <w:rPr>
      <w:rFonts w:ascii="Lucida Grande" w:hAnsi="Lucida Grande"/>
      <w:sz w:val="18"/>
      <w:szCs w:val="18"/>
      <w:lang w:val="nb-NO" w:eastAsia="nb-NO"/>
    </w:rPr>
  </w:style>
  <w:style w:type="character" w:customStyle="1" w:styleId="BodyTextChar">
    <w:name w:val="Body Text Char"/>
    <w:basedOn w:val="DefaultParagraphFont"/>
    <w:link w:val="BodyText"/>
    <w:rsid w:val="0068569A"/>
    <w:rPr>
      <w:rFonts w:ascii="Verdana" w:hAnsi="Verdana"/>
      <w:lang w:val="nb-NO" w:eastAsia="nb-NO"/>
    </w:rPr>
  </w:style>
  <w:style w:type="table" w:styleId="TableGrid">
    <w:name w:val="Table Grid"/>
    <w:basedOn w:val="TableNormal"/>
    <w:rsid w:val="0055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Tekst">
    <w:name w:val="TabellTekst"/>
    <w:basedOn w:val="Normal"/>
    <w:qFormat/>
    <w:rsid w:val="00552AAF"/>
  </w:style>
  <w:style w:type="paragraph" w:customStyle="1" w:styleId="TabellTittel">
    <w:name w:val="TabellTittel"/>
    <w:basedOn w:val="TabellTekst"/>
    <w:qFormat/>
    <w:rsid w:val="00552AAF"/>
    <w:rPr>
      <w:b/>
    </w:rPr>
  </w:style>
  <w:style w:type="paragraph" w:styleId="ListBullet2">
    <w:name w:val="List Bullet 2"/>
    <w:basedOn w:val="Normal"/>
    <w:rsid w:val="005C3B91"/>
    <w:pPr>
      <w:numPr>
        <w:numId w:val="2"/>
      </w:numPr>
      <w:contextualSpacing/>
    </w:pPr>
  </w:style>
  <w:style w:type="paragraph" w:styleId="TOC2">
    <w:name w:val="toc 2"/>
    <w:basedOn w:val="Normal"/>
    <w:next w:val="Normal"/>
    <w:autoRedefine/>
    <w:uiPriority w:val="39"/>
    <w:unhideWhenUsed/>
    <w:rsid w:val="00882395"/>
    <w:pPr>
      <w:spacing w:after="100"/>
      <w:ind w:left="200"/>
    </w:pPr>
  </w:style>
  <w:style w:type="paragraph" w:styleId="Caption">
    <w:name w:val="caption"/>
    <w:basedOn w:val="Normal"/>
    <w:next w:val="Normal"/>
    <w:unhideWhenUsed/>
    <w:qFormat/>
    <w:rsid w:val="00626E73"/>
    <w:pPr>
      <w:spacing w:after="200"/>
      <w:jc w:val="center"/>
    </w:pPr>
    <w:rPr>
      <w:i/>
      <w:iCs/>
      <w:color w:val="1F497D" w:themeColor="text2"/>
      <w:sz w:val="18"/>
      <w:szCs w:val="18"/>
    </w:rPr>
  </w:style>
  <w:style w:type="paragraph" w:styleId="TableofFigures">
    <w:name w:val="table of figures"/>
    <w:basedOn w:val="Normal"/>
    <w:next w:val="Normal"/>
    <w:uiPriority w:val="99"/>
    <w:unhideWhenUsed/>
    <w:rsid w:val="00626E73"/>
  </w:style>
  <w:style w:type="paragraph" w:customStyle="1" w:styleId="Figure">
    <w:name w:val="Figure"/>
    <w:basedOn w:val="BodyText"/>
    <w:qFormat/>
    <w:rsid w:val="00626E73"/>
    <w:pPr>
      <w:jc w:val="center"/>
    </w:pPr>
  </w:style>
  <w:style w:type="character" w:customStyle="1" w:styleId="small">
    <w:name w:val="small"/>
    <w:basedOn w:val="DefaultParagraphFont"/>
    <w:rsid w:val="00C04CDD"/>
  </w:style>
  <w:style w:type="character" w:styleId="UnresolvedMention">
    <w:name w:val="Unresolved Mention"/>
    <w:basedOn w:val="DefaultParagraphFont"/>
    <w:rsid w:val="005B6B70"/>
    <w:rPr>
      <w:color w:val="605E5C"/>
      <w:shd w:val="clear" w:color="auto" w:fill="E1DFDD"/>
    </w:rPr>
  </w:style>
  <w:style w:type="paragraph" w:styleId="HTMLPreformatted">
    <w:name w:val="HTML Preformatted"/>
    <w:basedOn w:val="Normal"/>
    <w:link w:val="HTMLPreformattedChar"/>
    <w:uiPriority w:val="99"/>
    <w:semiHidden/>
    <w:unhideWhenUsed/>
    <w:rsid w:val="00480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480696"/>
    <w:rPr>
      <w:rFonts w:ascii="Courier New" w:hAnsi="Courier New" w:cs="Courier New"/>
      <w:lang w:val="nb-NO" w:eastAsia="nb-NO"/>
    </w:rPr>
  </w:style>
  <w:style w:type="paragraph" w:styleId="ListParagraph">
    <w:name w:val="List Paragraph"/>
    <w:basedOn w:val="Normal"/>
    <w:uiPriority w:val="34"/>
    <w:qFormat/>
    <w:rsid w:val="004478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323438">
      <w:bodyDiv w:val="1"/>
      <w:marLeft w:val="0"/>
      <w:marRight w:val="0"/>
      <w:marTop w:val="0"/>
      <w:marBottom w:val="0"/>
      <w:divBdr>
        <w:top w:val="none" w:sz="0" w:space="0" w:color="auto"/>
        <w:left w:val="none" w:sz="0" w:space="0" w:color="auto"/>
        <w:bottom w:val="none" w:sz="0" w:space="0" w:color="auto"/>
        <w:right w:val="none" w:sz="0" w:space="0" w:color="auto"/>
      </w:divBdr>
      <w:divsChild>
        <w:div w:id="372273812">
          <w:marLeft w:val="0"/>
          <w:marRight w:val="0"/>
          <w:marTop w:val="0"/>
          <w:marBottom w:val="0"/>
          <w:divBdr>
            <w:top w:val="none" w:sz="0" w:space="0" w:color="auto"/>
            <w:left w:val="none" w:sz="0" w:space="0" w:color="auto"/>
            <w:bottom w:val="none" w:sz="0" w:space="0" w:color="auto"/>
            <w:right w:val="none" w:sz="0" w:space="0" w:color="auto"/>
          </w:divBdr>
        </w:div>
      </w:divsChild>
    </w:div>
    <w:div w:id="1019433352">
      <w:bodyDiv w:val="1"/>
      <w:marLeft w:val="0"/>
      <w:marRight w:val="0"/>
      <w:marTop w:val="0"/>
      <w:marBottom w:val="0"/>
      <w:divBdr>
        <w:top w:val="none" w:sz="0" w:space="0" w:color="auto"/>
        <w:left w:val="none" w:sz="0" w:space="0" w:color="auto"/>
        <w:bottom w:val="none" w:sz="0" w:space="0" w:color="auto"/>
        <w:right w:val="none" w:sz="0" w:space="0" w:color="auto"/>
      </w:divBdr>
      <w:divsChild>
        <w:div w:id="1594707708">
          <w:marLeft w:val="0"/>
          <w:marRight w:val="0"/>
          <w:marTop w:val="0"/>
          <w:marBottom w:val="0"/>
          <w:divBdr>
            <w:top w:val="none" w:sz="0" w:space="0" w:color="auto"/>
            <w:left w:val="none" w:sz="0" w:space="0" w:color="auto"/>
            <w:bottom w:val="none" w:sz="0" w:space="0" w:color="auto"/>
            <w:right w:val="none" w:sz="0" w:space="0" w:color="auto"/>
          </w:divBdr>
        </w:div>
      </w:divsChild>
    </w:div>
    <w:div w:id="1076246492">
      <w:bodyDiv w:val="1"/>
      <w:marLeft w:val="0"/>
      <w:marRight w:val="0"/>
      <w:marTop w:val="0"/>
      <w:marBottom w:val="0"/>
      <w:divBdr>
        <w:top w:val="none" w:sz="0" w:space="0" w:color="auto"/>
        <w:left w:val="none" w:sz="0" w:space="0" w:color="auto"/>
        <w:bottom w:val="none" w:sz="0" w:space="0" w:color="auto"/>
        <w:right w:val="none" w:sz="0" w:space="0" w:color="auto"/>
      </w:divBdr>
    </w:div>
    <w:div w:id="1378360245">
      <w:bodyDiv w:val="1"/>
      <w:marLeft w:val="0"/>
      <w:marRight w:val="0"/>
      <w:marTop w:val="0"/>
      <w:marBottom w:val="0"/>
      <w:divBdr>
        <w:top w:val="none" w:sz="0" w:space="0" w:color="auto"/>
        <w:left w:val="none" w:sz="0" w:space="0" w:color="auto"/>
        <w:bottom w:val="none" w:sz="0" w:space="0" w:color="auto"/>
        <w:right w:val="none" w:sz="0" w:space="0" w:color="auto"/>
      </w:divBdr>
    </w:div>
    <w:div w:id="1626235812">
      <w:bodyDiv w:val="1"/>
      <w:marLeft w:val="0"/>
      <w:marRight w:val="0"/>
      <w:marTop w:val="0"/>
      <w:marBottom w:val="0"/>
      <w:divBdr>
        <w:top w:val="none" w:sz="0" w:space="0" w:color="auto"/>
        <w:left w:val="none" w:sz="0" w:space="0" w:color="auto"/>
        <w:bottom w:val="none" w:sz="0" w:space="0" w:color="auto"/>
        <w:right w:val="none" w:sz="0" w:space="0" w:color="auto"/>
      </w:divBdr>
      <w:divsChild>
        <w:div w:id="38555459">
          <w:marLeft w:val="0"/>
          <w:marRight w:val="0"/>
          <w:marTop w:val="0"/>
          <w:marBottom w:val="0"/>
          <w:divBdr>
            <w:top w:val="none" w:sz="0" w:space="0" w:color="auto"/>
            <w:left w:val="none" w:sz="0" w:space="0" w:color="auto"/>
            <w:bottom w:val="none" w:sz="0" w:space="0" w:color="auto"/>
            <w:right w:val="none" w:sz="0" w:space="0" w:color="auto"/>
          </w:divBdr>
        </w:div>
      </w:divsChild>
    </w:div>
    <w:div w:id="1662929655">
      <w:bodyDiv w:val="1"/>
      <w:marLeft w:val="0"/>
      <w:marRight w:val="0"/>
      <w:marTop w:val="0"/>
      <w:marBottom w:val="0"/>
      <w:divBdr>
        <w:top w:val="none" w:sz="0" w:space="0" w:color="auto"/>
        <w:left w:val="none" w:sz="0" w:space="0" w:color="auto"/>
        <w:bottom w:val="none" w:sz="0" w:space="0" w:color="auto"/>
        <w:right w:val="none" w:sz="0" w:space="0" w:color="auto"/>
      </w:divBdr>
      <w:divsChild>
        <w:div w:id="813065259">
          <w:marLeft w:val="0"/>
          <w:marRight w:val="0"/>
          <w:marTop w:val="0"/>
          <w:marBottom w:val="0"/>
          <w:divBdr>
            <w:top w:val="none" w:sz="0" w:space="0" w:color="auto"/>
            <w:left w:val="none" w:sz="0" w:space="0" w:color="auto"/>
            <w:bottom w:val="none" w:sz="0" w:space="0" w:color="auto"/>
            <w:right w:val="none" w:sz="0" w:space="0" w:color="auto"/>
          </w:divBdr>
        </w:div>
      </w:divsChild>
    </w:div>
    <w:div w:id="1739208866">
      <w:bodyDiv w:val="1"/>
      <w:marLeft w:val="0"/>
      <w:marRight w:val="0"/>
      <w:marTop w:val="0"/>
      <w:marBottom w:val="0"/>
      <w:divBdr>
        <w:top w:val="none" w:sz="0" w:space="0" w:color="auto"/>
        <w:left w:val="none" w:sz="0" w:space="0" w:color="auto"/>
        <w:bottom w:val="none" w:sz="0" w:space="0" w:color="auto"/>
        <w:right w:val="none" w:sz="0" w:space="0" w:color="auto"/>
      </w:divBdr>
      <w:divsChild>
        <w:div w:id="6724179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tackoverflow.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javase/8/docs/ap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baeldung.com/"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bugs.openjdk.org/browse/JDK-80892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 TargetMode="External"/><Relationship Id="rId30" Type="http://schemas.openxmlformats.org/officeDocument/2006/relationships/hyperlink" Target="https://bugs.openjdk.org/browse/JDK-8199934"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Documents\GitHub\mappe-prosjekt-paths-gruppe-23\Studentrapport%20IDATx20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91D6D-BC62-ED47-9031-21942367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IDATx2001.dotx</Template>
  <TotalTime>1973</TotalTime>
  <Pages>21</Pages>
  <Words>5030</Words>
  <Characters>26665</Characters>
  <Application>Microsoft Office Word</Application>
  <DocSecurity>0</DocSecurity>
  <Lines>222</Lines>
  <Paragraphs>63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31632</CharactersWithSpaces>
  <SharedDoc>false</SharedDoc>
  <HLinks>
    <vt:vector size="60" baseType="variant">
      <vt:variant>
        <vt:i4>1900595</vt:i4>
      </vt:variant>
      <vt:variant>
        <vt:i4>56</vt:i4>
      </vt:variant>
      <vt:variant>
        <vt:i4>0</vt:i4>
      </vt:variant>
      <vt:variant>
        <vt:i4>5</vt:i4>
      </vt:variant>
      <vt:variant>
        <vt:lpwstr/>
      </vt:variant>
      <vt:variant>
        <vt:lpwstr>_Toc98815172</vt:lpwstr>
      </vt:variant>
      <vt:variant>
        <vt:i4>1966131</vt:i4>
      </vt:variant>
      <vt:variant>
        <vt:i4>50</vt:i4>
      </vt:variant>
      <vt:variant>
        <vt:i4>0</vt:i4>
      </vt:variant>
      <vt:variant>
        <vt:i4>5</vt:i4>
      </vt:variant>
      <vt:variant>
        <vt:lpwstr/>
      </vt:variant>
      <vt:variant>
        <vt:lpwstr>_Toc98815171</vt:lpwstr>
      </vt:variant>
      <vt:variant>
        <vt:i4>2031667</vt:i4>
      </vt:variant>
      <vt:variant>
        <vt:i4>44</vt:i4>
      </vt:variant>
      <vt:variant>
        <vt:i4>0</vt:i4>
      </vt:variant>
      <vt:variant>
        <vt:i4>5</vt:i4>
      </vt:variant>
      <vt:variant>
        <vt:lpwstr/>
      </vt:variant>
      <vt:variant>
        <vt:lpwstr>_Toc98815170</vt:lpwstr>
      </vt:variant>
      <vt:variant>
        <vt:i4>1441842</vt:i4>
      </vt:variant>
      <vt:variant>
        <vt:i4>38</vt:i4>
      </vt:variant>
      <vt:variant>
        <vt:i4>0</vt:i4>
      </vt:variant>
      <vt:variant>
        <vt:i4>5</vt:i4>
      </vt:variant>
      <vt:variant>
        <vt:lpwstr/>
      </vt:variant>
      <vt:variant>
        <vt:lpwstr>_Toc98815169</vt:lpwstr>
      </vt:variant>
      <vt:variant>
        <vt:i4>1507378</vt:i4>
      </vt:variant>
      <vt:variant>
        <vt:i4>32</vt:i4>
      </vt:variant>
      <vt:variant>
        <vt:i4>0</vt:i4>
      </vt:variant>
      <vt:variant>
        <vt:i4>5</vt:i4>
      </vt:variant>
      <vt:variant>
        <vt:lpwstr/>
      </vt:variant>
      <vt:variant>
        <vt:lpwstr>_Toc98815168</vt:lpwstr>
      </vt:variant>
      <vt:variant>
        <vt:i4>1572914</vt:i4>
      </vt:variant>
      <vt:variant>
        <vt:i4>26</vt:i4>
      </vt:variant>
      <vt:variant>
        <vt:i4>0</vt:i4>
      </vt:variant>
      <vt:variant>
        <vt:i4>5</vt:i4>
      </vt:variant>
      <vt:variant>
        <vt:lpwstr/>
      </vt:variant>
      <vt:variant>
        <vt:lpwstr>_Toc98815167</vt:lpwstr>
      </vt:variant>
      <vt:variant>
        <vt:i4>1638450</vt:i4>
      </vt:variant>
      <vt:variant>
        <vt:i4>20</vt:i4>
      </vt:variant>
      <vt:variant>
        <vt:i4>0</vt:i4>
      </vt:variant>
      <vt:variant>
        <vt:i4>5</vt:i4>
      </vt:variant>
      <vt:variant>
        <vt:lpwstr/>
      </vt:variant>
      <vt:variant>
        <vt:lpwstr>_Toc98815166</vt:lpwstr>
      </vt:variant>
      <vt:variant>
        <vt:i4>1703986</vt:i4>
      </vt:variant>
      <vt:variant>
        <vt:i4>14</vt:i4>
      </vt:variant>
      <vt:variant>
        <vt:i4>0</vt:i4>
      </vt:variant>
      <vt:variant>
        <vt:i4>5</vt:i4>
      </vt:variant>
      <vt:variant>
        <vt:lpwstr/>
      </vt:variant>
      <vt:variant>
        <vt:lpwstr>_Toc98815165</vt:lpwstr>
      </vt:variant>
      <vt:variant>
        <vt:i4>1769522</vt:i4>
      </vt:variant>
      <vt:variant>
        <vt:i4>8</vt:i4>
      </vt:variant>
      <vt:variant>
        <vt:i4>0</vt:i4>
      </vt:variant>
      <vt:variant>
        <vt:i4>5</vt:i4>
      </vt:variant>
      <vt:variant>
        <vt:lpwstr/>
      </vt:variant>
      <vt:variant>
        <vt:lpwstr>_Toc98815164</vt:lpwstr>
      </vt:variant>
      <vt:variant>
        <vt:i4>1835058</vt:i4>
      </vt:variant>
      <vt:variant>
        <vt:i4>2</vt:i4>
      </vt:variant>
      <vt:variant>
        <vt:i4>0</vt:i4>
      </vt:variant>
      <vt:variant>
        <vt:i4>5</vt:i4>
      </vt:variant>
      <vt:variant>
        <vt:lpwstr/>
      </vt:variant>
      <vt:variant>
        <vt:lpwstr>_Toc98815163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Henrik Gran</dc:creator>
  <cp:keywords/>
  <dc:description/>
  <cp:lastModifiedBy>Henrik Kjernmoen Gran</cp:lastModifiedBy>
  <cp:revision>1014</cp:revision>
  <cp:lastPrinted>2023-05-23T08:06:00Z</cp:lastPrinted>
  <dcterms:created xsi:type="dcterms:W3CDTF">2023-04-23T13:53:00Z</dcterms:created>
  <dcterms:modified xsi:type="dcterms:W3CDTF">2025-01-05T23:58:00Z</dcterms:modified>
</cp:coreProperties>
</file>